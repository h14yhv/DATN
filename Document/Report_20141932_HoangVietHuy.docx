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A7" w:rsidRPr="002156D3" w:rsidRDefault="002156D3" w:rsidP="002156D3">
      <w:pPr>
        <w:spacing w:after="0" w:line="360" w:lineRule="auto"/>
        <w:ind w:left="0"/>
        <w:rPr>
          <w:color w:val="000000" w:themeColor="text1"/>
          <w:sz w:val="28"/>
          <w:szCs w:val="28"/>
        </w:rPr>
      </w:pPr>
      <w:r w:rsidRPr="002156D3">
        <w:rPr>
          <w:noProof/>
          <w:color w:val="000000" w:themeColor="text1"/>
          <w:sz w:val="28"/>
          <w:szCs w:val="28"/>
        </w:rPr>
        <mc:AlternateContent>
          <mc:Choice Requires="wpg">
            <w:drawing>
              <wp:anchor distT="0" distB="0" distL="114300" distR="114300" simplePos="0" relativeHeight="251661312" behindDoc="0" locked="0" layoutInCell="0" allowOverlap="1" wp14:anchorId="40E059F4" wp14:editId="79E7CCF7">
                <wp:simplePos x="0" y="0"/>
                <wp:positionH relativeFrom="margin">
                  <wp:align>center</wp:align>
                </wp:positionH>
                <wp:positionV relativeFrom="paragraph">
                  <wp:posOffset>-631190</wp:posOffset>
                </wp:positionV>
                <wp:extent cx="6272508" cy="9324975"/>
                <wp:effectExtent l="0" t="0" r="14605" b="28575"/>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2508" cy="9324975"/>
                          <a:chOff x="0" y="0"/>
                          <a:chExt cx="1490" cy="2446"/>
                        </a:xfrm>
                      </wpg:grpSpPr>
                      <wps:wsp>
                        <wps:cNvPr id="118" name="Freeform 5"/>
                        <wps:cNvSpPr>
                          <a:spLocks/>
                        </wps:cNvSpPr>
                        <wps:spPr bwMode="auto">
                          <a:xfrm flipH="1">
                            <a:off x="62" y="3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9" name="Freeform 6"/>
                        <wps:cNvSpPr>
                          <a:spLocks/>
                        </wps:cNvSpPr>
                        <wps:spPr bwMode="auto">
                          <a:xfrm flipH="1">
                            <a:off x="14" y="15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0" name="Freeform 7"/>
                        <wps:cNvSpPr>
                          <a:spLocks/>
                        </wps:cNvSpPr>
                        <wps:spPr bwMode="auto">
                          <a:xfrm flipH="1">
                            <a:off x="21" y="5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1" name="Freeform 8"/>
                        <wps:cNvSpPr>
                          <a:spLocks/>
                        </wps:cNvSpPr>
                        <wps:spPr bwMode="auto">
                          <a:xfrm flipH="1">
                            <a:off x="1337" y="3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2" name="Freeform 9"/>
                        <wps:cNvSpPr>
                          <a:spLocks/>
                        </wps:cNvSpPr>
                        <wps:spPr bwMode="auto">
                          <a:xfrm flipH="1">
                            <a:off x="1393" y="15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3" name="Freeform 10"/>
                        <wps:cNvSpPr>
                          <a:spLocks/>
                        </wps:cNvSpPr>
                        <wps:spPr bwMode="auto">
                          <a:xfrm flipH="1">
                            <a:off x="1340" y="5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4" name="Freeform 11"/>
                        <wps:cNvSpPr>
                          <a:spLocks/>
                        </wps:cNvSpPr>
                        <wps:spPr bwMode="auto">
                          <a:xfrm flipH="1">
                            <a:off x="62" y="221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5" name="Freeform 12"/>
                        <wps:cNvSpPr>
                          <a:spLocks/>
                        </wps:cNvSpPr>
                        <wps:spPr bwMode="auto">
                          <a:xfrm flipH="1">
                            <a:off x="14" y="208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6" name="Freeform 13"/>
                        <wps:cNvSpPr>
                          <a:spLocks/>
                        </wps:cNvSpPr>
                        <wps:spPr bwMode="auto">
                          <a:xfrm flipH="1">
                            <a:off x="21" y="209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7" name="Freeform 14"/>
                        <wps:cNvSpPr>
                          <a:spLocks/>
                        </wps:cNvSpPr>
                        <wps:spPr bwMode="auto">
                          <a:xfrm flipH="1">
                            <a:off x="1337" y="221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8" name="Freeform 15"/>
                        <wps:cNvSpPr>
                          <a:spLocks/>
                        </wps:cNvSpPr>
                        <wps:spPr bwMode="auto">
                          <a:xfrm flipH="1">
                            <a:off x="1393" y="208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9" name="Freeform 16"/>
                        <wps:cNvSpPr>
                          <a:spLocks/>
                        </wps:cNvSpPr>
                        <wps:spPr bwMode="auto">
                          <a:xfrm flipH="1">
                            <a:off x="1340" y="209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0" name="Freeform 17"/>
                        <wps:cNvSpPr>
                          <a:spLocks/>
                        </wps:cNvSpPr>
                        <wps:spPr bwMode="auto">
                          <a:xfrm flipH="1">
                            <a:off x="95" y="23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1" name="Freeform 18"/>
                        <wps:cNvSpPr>
                          <a:spLocks/>
                        </wps:cNvSpPr>
                        <wps:spPr bwMode="auto">
                          <a:xfrm flipH="1">
                            <a:off x="73" y="21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2" name="Freeform 19"/>
                        <wps:cNvSpPr>
                          <a:spLocks/>
                        </wps:cNvSpPr>
                        <wps:spPr bwMode="auto">
                          <a:xfrm flipH="1">
                            <a:off x="52" y="32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3" name="Freeform 20"/>
                        <wps:cNvSpPr>
                          <a:spLocks/>
                        </wps:cNvSpPr>
                        <wps:spPr bwMode="auto">
                          <a:xfrm flipH="1">
                            <a:off x="22" y="16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4" name="Freeform 21"/>
                        <wps:cNvSpPr>
                          <a:spLocks/>
                        </wps:cNvSpPr>
                        <wps:spPr bwMode="auto">
                          <a:xfrm flipH="1">
                            <a:off x="23" y="6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5" name="Freeform 22"/>
                        <wps:cNvSpPr>
                          <a:spLocks/>
                        </wps:cNvSpPr>
                        <wps:spPr bwMode="auto">
                          <a:xfrm flipH="1">
                            <a:off x="65" y="4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6" name="Freeform 23"/>
                        <wps:cNvSpPr>
                          <a:spLocks/>
                        </wps:cNvSpPr>
                        <wps:spPr bwMode="auto">
                          <a:xfrm flipH="1">
                            <a:off x="93" y="18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7" name="Freeform 24"/>
                        <wps:cNvSpPr>
                          <a:spLocks/>
                        </wps:cNvSpPr>
                        <wps:spPr bwMode="auto">
                          <a:xfrm flipH="1">
                            <a:off x="129" y="9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8" name="Freeform 25"/>
                        <wps:cNvSpPr>
                          <a:spLocks/>
                        </wps:cNvSpPr>
                        <wps:spPr bwMode="auto">
                          <a:xfrm flipH="1">
                            <a:off x="1348" y="23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9" name="Freeform 26"/>
                        <wps:cNvSpPr>
                          <a:spLocks/>
                        </wps:cNvSpPr>
                        <wps:spPr bwMode="auto">
                          <a:xfrm flipH="1">
                            <a:off x="1403" y="21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0" name="Freeform 27"/>
                        <wps:cNvSpPr>
                          <a:spLocks/>
                        </wps:cNvSpPr>
                        <wps:spPr bwMode="auto">
                          <a:xfrm flipH="1">
                            <a:off x="1402" y="32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1" name="Freeform 28"/>
                        <wps:cNvSpPr>
                          <a:spLocks/>
                        </wps:cNvSpPr>
                        <wps:spPr bwMode="auto">
                          <a:xfrm flipH="1">
                            <a:off x="1438" y="16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2" name="Freeform 29"/>
                        <wps:cNvSpPr>
                          <a:spLocks/>
                        </wps:cNvSpPr>
                        <wps:spPr bwMode="auto">
                          <a:xfrm flipH="1">
                            <a:off x="1421" y="6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3" name="Freeform 30"/>
                        <wps:cNvSpPr>
                          <a:spLocks/>
                        </wps:cNvSpPr>
                        <wps:spPr bwMode="auto">
                          <a:xfrm flipH="1">
                            <a:off x="1417" y="4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4" name="Freeform 31"/>
                        <wps:cNvSpPr>
                          <a:spLocks/>
                        </wps:cNvSpPr>
                        <wps:spPr bwMode="auto">
                          <a:xfrm flipH="1">
                            <a:off x="1357" y="18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5" name="Freeform 32"/>
                        <wps:cNvSpPr>
                          <a:spLocks/>
                        </wps:cNvSpPr>
                        <wps:spPr bwMode="auto">
                          <a:xfrm flipH="1">
                            <a:off x="1347" y="9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6" name="Freeform 33"/>
                        <wps:cNvSpPr>
                          <a:spLocks/>
                        </wps:cNvSpPr>
                        <wps:spPr bwMode="auto">
                          <a:xfrm flipH="1">
                            <a:off x="95" y="210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7" name="Freeform 34"/>
                        <wps:cNvSpPr>
                          <a:spLocks/>
                        </wps:cNvSpPr>
                        <wps:spPr bwMode="auto">
                          <a:xfrm flipH="1">
                            <a:off x="73" y="214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8" name="Freeform 35"/>
                        <wps:cNvSpPr>
                          <a:spLocks/>
                        </wps:cNvSpPr>
                        <wps:spPr bwMode="auto">
                          <a:xfrm flipH="1">
                            <a:off x="52" y="208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9" name="Freeform 36"/>
                        <wps:cNvSpPr>
                          <a:spLocks/>
                        </wps:cNvSpPr>
                        <wps:spPr bwMode="auto">
                          <a:xfrm flipH="1">
                            <a:off x="22" y="226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0" name="Freeform 37"/>
                        <wps:cNvSpPr>
                          <a:spLocks/>
                        </wps:cNvSpPr>
                        <wps:spPr bwMode="auto">
                          <a:xfrm flipH="1">
                            <a:off x="23" y="227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1" name="Freeform 38"/>
                        <wps:cNvSpPr>
                          <a:spLocks/>
                        </wps:cNvSpPr>
                        <wps:spPr bwMode="auto">
                          <a:xfrm flipH="1">
                            <a:off x="65" y="232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2" name="Freeform 39"/>
                        <wps:cNvSpPr>
                          <a:spLocks/>
                        </wps:cNvSpPr>
                        <wps:spPr bwMode="auto">
                          <a:xfrm flipH="1">
                            <a:off x="93" y="222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3" name="Freeform 40"/>
                        <wps:cNvSpPr>
                          <a:spLocks/>
                        </wps:cNvSpPr>
                        <wps:spPr bwMode="auto">
                          <a:xfrm flipH="1">
                            <a:off x="129" y="227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4" name="Freeform 41"/>
                        <wps:cNvSpPr>
                          <a:spLocks/>
                        </wps:cNvSpPr>
                        <wps:spPr bwMode="auto">
                          <a:xfrm flipH="1">
                            <a:off x="1348" y="210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5" name="Freeform 42"/>
                        <wps:cNvSpPr>
                          <a:spLocks/>
                        </wps:cNvSpPr>
                        <wps:spPr bwMode="auto">
                          <a:xfrm flipH="1">
                            <a:off x="1403" y="214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6" name="Freeform 43"/>
                        <wps:cNvSpPr>
                          <a:spLocks/>
                        </wps:cNvSpPr>
                        <wps:spPr bwMode="auto">
                          <a:xfrm flipH="1">
                            <a:off x="1402" y="208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7" name="Freeform 44"/>
                        <wps:cNvSpPr>
                          <a:spLocks/>
                        </wps:cNvSpPr>
                        <wps:spPr bwMode="auto">
                          <a:xfrm flipH="1">
                            <a:off x="1438" y="226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8" name="Freeform 45"/>
                        <wps:cNvSpPr>
                          <a:spLocks/>
                        </wps:cNvSpPr>
                        <wps:spPr bwMode="auto">
                          <a:xfrm flipH="1">
                            <a:off x="1421" y="227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9" name="Freeform 46"/>
                        <wps:cNvSpPr>
                          <a:spLocks/>
                        </wps:cNvSpPr>
                        <wps:spPr bwMode="auto">
                          <a:xfrm flipH="1">
                            <a:off x="1417" y="232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0" name="Freeform 47"/>
                        <wps:cNvSpPr>
                          <a:spLocks/>
                        </wps:cNvSpPr>
                        <wps:spPr bwMode="auto">
                          <a:xfrm flipH="1">
                            <a:off x="1357" y="222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1" name="Freeform 48"/>
                        <wps:cNvSpPr>
                          <a:spLocks/>
                        </wps:cNvSpPr>
                        <wps:spPr bwMode="auto">
                          <a:xfrm flipH="1">
                            <a:off x="1347" y="227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2" name="Freeform 49"/>
                        <wps:cNvSpPr>
                          <a:spLocks/>
                        </wps:cNvSpPr>
                        <wps:spPr bwMode="auto">
                          <a:xfrm flipH="1">
                            <a:off x="80" y="3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3" name="Freeform 50"/>
                        <wps:cNvSpPr>
                          <a:spLocks/>
                        </wps:cNvSpPr>
                        <wps:spPr bwMode="auto">
                          <a:xfrm flipH="1">
                            <a:off x="15" y="19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4" name="Freeform 51"/>
                        <wps:cNvSpPr>
                          <a:spLocks/>
                        </wps:cNvSpPr>
                        <wps:spPr bwMode="auto">
                          <a:xfrm flipH="1">
                            <a:off x="80" y="227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5" name="Freeform 52"/>
                        <wps:cNvSpPr>
                          <a:spLocks/>
                        </wps:cNvSpPr>
                        <wps:spPr bwMode="auto">
                          <a:xfrm flipH="1">
                            <a:off x="1419" y="19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6" name="Freeform 53"/>
                        <wps:cNvSpPr>
                          <a:spLocks/>
                        </wps:cNvSpPr>
                        <wps:spPr bwMode="auto">
                          <a:xfrm flipH="1">
                            <a:off x="54" y="12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7" name="Freeform 54"/>
                        <wps:cNvSpPr>
                          <a:spLocks/>
                        </wps:cNvSpPr>
                        <wps:spPr bwMode="auto">
                          <a:xfrm flipH="1">
                            <a:off x="1390" y="12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8" name="Freeform 55"/>
                        <wps:cNvSpPr>
                          <a:spLocks/>
                        </wps:cNvSpPr>
                        <wps:spPr bwMode="auto">
                          <a:xfrm flipH="1">
                            <a:off x="54" y="220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9" name="Freeform 56"/>
                        <wps:cNvSpPr>
                          <a:spLocks/>
                        </wps:cNvSpPr>
                        <wps:spPr bwMode="auto">
                          <a:xfrm flipH="1">
                            <a:off x="1390" y="220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70" name="Freeform 57"/>
                        <wps:cNvSpPr>
                          <a:spLocks/>
                        </wps:cNvSpPr>
                        <wps:spPr bwMode="auto">
                          <a:xfrm flipH="1">
                            <a:off x="0" y="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1" name="Freeform 58"/>
                        <wps:cNvSpPr>
                          <a:spLocks/>
                        </wps:cNvSpPr>
                        <wps:spPr bwMode="auto">
                          <a:xfrm flipH="1">
                            <a:off x="0" y="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2" name="Freeform 59"/>
                        <wps:cNvSpPr>
                          <a:spLocks/>
                        </wps:cNvSpPr>
                        <wps:spPr bwMode="auto">
                          <a:xfrm flipH="1">
                            <a:off x="0" y="243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3" name="Freeform 60"/>
                        <wps:cNvSpPr>
                          <a:spLocks/>
                        </wps:cNvSpPr>
                        <wps:spPr bwMode="auto">
                          <a:xfrm flipH="1">
                            <a:off x="1482" y="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C0B088" id="Group 117" o:spid="_x0000_s1026" style="position:absolute;margin-left:0;margin-top:-49.7pt;width:493.9pt;height:734.25pt;z-index:251661312;mso-position-horizontal:center;mso-position-horizontal-relative:margin"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" o:allowincell="f">
                <v:shape id="Freeform 5" o:spid="_x0000_s1027" style="position:absolute;left:62;top:3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6" o:spid="_x0000_s1028" style="position:absolute;left:14;top:15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7" o:spid="_x0000_s1029" style="position:absolute;left:21;top:5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8" o:spid="_x0000_s1030" style="position:absolute;left:1337;top:3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9" o:spid="_x0000_s1031" style="position:absolute;left:1393;top:15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10" o:spid="_x0000_s1032" style="position:absolute;left:1340;top:5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11" o:spid="_x0000_s1033" style="position:absolute;left:62;top:221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2" o:spid="_x0000_s1034" style="position:absolute;left:14;top:208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3" o:spid="_x0000_s1035" style="position:absolute;left:21;top:209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4" o:spid="_x0000_s1036" style="position:absolute;left:1337;top:221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5" o:spid="_x0000_s1037" style="position:absolute;left:1393;top:208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6" o:spid="_x0000_s1038" style="position:absolute;left:1340;top:209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7" o:spid="_x0000_s1039" style="position:absolute;left:95;top:23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8" o:spid="_x0000_s1040" style="position:absolute;left:73;top:21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" path="m58,l17,136,,292,8,409r17,97l49,526,66,487,82,467,74,428,49,312,41,214r8,-97l66,39,66,,58,xe" strokeweight="1pt">
                  <v:path arrowok="t" o:connecttype="custom" o:connectlocs="10,0;3,22;0,48;1,68;4,84;8,87;11,81;14,77;13,71;8,52;7,35;8,19;11,6;11,0;10,0" o:connectangles="0,0,0,0,0,0,0,0,0,0,0,0,0,0,0"/>
                </v:shape>
                <v:shape id="Freeform 19" o:spid="_x0000_s1041" style="position:absolute;left:52;top:32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" path="m16,136r33,58l99,214r49,l197,175r17,-19l214,136r-8,l189,136,115,117,74,78,41,19,25,,8,39,,78r16,58xe" strokeweight="1pt">
                  <v:path arrowok="t" o:connecttype="custom" o:connectlocs="3,22;8,32;17,35;25,35;33,29;36,26;36,22;35,22;32,22;19,19;12,13;7,3;4,0;1,6;0,13;3,22" o:connectangles="0,0,0,0,0,0,0,0,0,0,0,0,0,0,0,0"/>
                </v:shape>
                <v:shape id="Freeform 20" o:spid="_x0000_s1042" style="position:absolute;left:22;top:16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" path="m8,20r33,l74,78,91,98,107,78,165,20,173,,156,,107,20r-16,l58,,17,,,20,,39,8,20xe" strokeweight="1pt">
                  <v:path arrowok="t" o:connecttype="custom" o:connectlocs="1,3;7,3;12,13;15,16;18,13;28,3;29,0;26,0;18,3;15,3;10,0;3,0;0,3;0,6;1,3" o:connectangles="0,0,0,0,0,0,0,0,0,0,0,0,0,0,0"/>
                </v:shape>
                <v:shape id="Freeform 21" o:spid="_x0000_s1043" style="position:absolute;left:23;top:6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2" o:spid="_x0000_s1044" style="position:absolute;left:65;top:4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" path="m17,20l,117r,39l9,195r8,78l17,409,9,448r8,19l17,467r8,-19l42,351,50,234,42,117,25,r,l17,20xe" strokeweight="1pt">
                  <v:path arrowok="t" o:connecttype="custom" o:connectlocs="3,3;0,20;0,26;1,33;3,46;3,68;1,75;3,78;3,78;4,75;7,59;8,39;7,20;4,0;4,0;3,3" o:connectangles="0,0,0,0,0,0,0,0,0,0,0,0,0,0,0,0"/>
                </v:shape>
                <v:shape id="Freeform 23" o:spid="_x0000_s1045" style="position:absolute;left:93;top:18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" path="m230,20r-49,97l123,195,57,214,32,195,8,156,,117,,78r8,l24,78r41,39l123,117,181,78,222,20,230,r,20xe" strokeweight="1pt">
                  <v:path arrowok="t" o:connecttype="custom" o:connectlocs="39,3;31,20;21,33;10,36;5,33;1,26;0,20;0,13;1,13;4,13;11,20;21,20;31,13;38,3;39,0;39,3" o:connectangles="0,0,0,0,0,0,0,0,0,0,0,0,0,0,0,0"/>
                </v:shape>
                <v:shape id="Freeform 24" o:spid="_x0000_s1046" style="position:absolute;left:129;top:9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" path="m82,448r-25,l33,409,8,331,,253,8,156,49,39,57,r9,l74,20,66,78r-9,58l57,195r9,117l82,389r,59xe" strokeweight="1pt">
                  <v:path arrowok="t" o:connecttype="custom" o:connectlocs="14,75;10,75;6,68;1,55;0,42;1,26;8,7;10,0;11,0;13,3;11,13;10,23;10,33;11,52;14,65;14,75" o:connectangles="0,0,0,0,0,0,0,0,0,0,0,0,0,0,0,0"/>
                </v:shape>
                <v:shape id="Freeform 25" o:spid="_x0000_s1047" style="position:absolute;left:1348;top:23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6" o:spid="_x0000_s1048" style="position:absolute;left:1403;top:21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" path="m16,l57,136,74,292r,117l49,506,33,526,8,487,,467,,428,24,312,41,214,33,117,8,39,8,r8,xe" strokeweight="1pt">
                  <v:path arrowok="t" o:connecttype="custom" o:connectlocs="3,0;10,22;13,48;13,68;9,84;6,87;1,81;0,77;0,71;4,52;7,35;6,19;1,6;1,0;3,0" o:connectangles="0,0,0,0,0,0,0,0,0,0,0,0,0,0,0"/>
                </v:shape>
                <v:shape id="Freeform 27" o:spid="_x0000_s1049" style="position:absolute;left:1402;top:32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" path="m206,136r-41,58l115,214r-49,l16,175,,156,,136r8,l33,136r74,-19l140,78,173,19,189,r17,39l214,78r-8,58xe" strokeweight="1pt">
                  <v:path arrowok="t" o:connecttype="custom" o:connectlocs="35,22;28,32;19,35;11,35;3,29;0,26;0,22;1,22;6,22;18,19;24,13;29,3;32,0;35,6;36,13;35,22" o:connectangles="0,0,0,0,0,0,0,0,0,0,0,0,0,0,0,0"/>
                </v:shape>
                <v:shape id="Freeform 28" o:spid="_x0000_s1050" style="position:absolute;left:1438;top:16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" path="m156,20r-32,l91,78,74,98,58,78,,20,,,8,,66,20r16,l115,r41,l165,20r8,19l156,20xe" strokeweight="1pt">
                  <v:path arrowok="t" o:connecttype="custom" o:connectlocs="26,3;21,3;15,13;12,16;10,13;0,3;0,0;1,0;11,3;14,3;19,0;26,0;28,3;29,6;26,3" o:connectangles="0,0,0,0,0,0,0,0,0,0,0,0,0,0,0"/>
                </v:shape>
                <v:shape id="Freeform 29" o:spid="_x0000_s1051" style="position:absolute;left:1421;top:6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30" o:spid="_x0000_s1052" style="position:absolute;left:1417;top:4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" path="m25,20r16,97l41,156r-8,39l25,273r8,136l33,448r,19l25,467,17,448,,351,,234,,117,17,r8,l25,20xe" strokeweight="1pt">
                  <v:path arrowok="t" o:connecttype="custom" o:connectlocs="4,3;7,20;7,26;6,33;4,46;6,68;6,75;6,78;4,78;3,75;0,59;0,39;0,20;3,0;4,0;4,3" o:connectangles="0,0,0,0,0,0,0,0,0,0,0,0,0,0,0,0"/>
                </v:shape>
                <v:shape id="Freeform 31" o:spid="_x0000_s1053" style="position:absolute;left:1357;top:18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" path="m,20r49,97l115,195r66,19l206,195r24,-39l238,117,230,78r-8,l214,78r-50,39l107,117,49,78,8,20,,,,20xe" strokeweight="1pt">
                  <v:path arrowok="t" o:connecttype="custom" o:connectlocs="0,3;8,20;19,33;30,36;35,33;39,26;40,20;39,13;37,13;36,13;28,20;18,20;8,13;1,3;0,0;0,3" o:connectangles="0,0,0,0,0,0,0,0,0,0,0,0,0,0,0,0"/>
                </v:shape>
                <v:shape id="Freeform 32" o:spid="_x0000_s1054" style="position:absolute;left:1347;top:9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" path="m8,448r16,l57,409,74,331r8,-78l74,156,41,39,24,,16,r,20l24,78r9,58l33,195,16,312,,389r8,59xe" strokeweight="1pt">
                  <v:path arrowok="t" o:connecttype="custom" o:connectlocs="1,75;4,75;10,68;13,55;14,42;13,26;7,7;4,0;3,0;3,3;4,13;6,23;6,33;3,52;0,65;1,75" o:connectangles="0,0,0,0,0,0,0,0,0,0,0,0,0,0,0,0"/>
                </v:shape>
                <v:shape id="Freeform 33" o:spid="_x0000_s1055" style="position:absolute;left:95;top:210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4" o:spid="_x0000_s1056" style="position:absolute;left:73;top:214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" path="m58,506l17,370,,234,8,98,25,,49,,66,20,82,59,74,98,49,195,41,312r8,97l66,487r,19l58,506xe" strokeweight="1pt">
                  <v:path arrowok="t" o:connecttype="custom" o:connectlocs="10,84;3,61;0,39;1,16;4,0;8,0;11,3;14,10;13,16;8,32;7,52;8,68;11,81;11,84;10,84" o:connectangles="0,0,0,0,0,0,0,0,0,0,0,0,0,0,0"/>
                </v:shape>
                <v:shape id="Freeform 35" o:spid="_x0000_s1057" style="position:absolute;left:52;top:208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" path="m16,97l49,39,99,r49,l197,39r17,38l214,97r-8,l189,97r-74,19l74,136,41,194,25,214,8,194,,155,16,97xe" strokeweight="1pt">
                  <v:path arrowok="t" o:connecttype="custom" o:connectlocs="3,16;8,6;17,0;25,0;33,6;36,13;36,16;35,16;32,16;19,19;12,22;7,32;4,35;1,32;0,25;3,16" o:connectangles="0,0,0,0,0,0,0,0,0,0,0,0,0,0,0,0"/>
                </v:shape>
                <v:shape id="Freeform 36" o:spid="_x0000_s1058" style="position:absolute;left:22;top:226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" path="m8,59r33,l74,20,91,r16,l165,78r8,l156,98,107,59r-16,l58,98,17,78,,59r,l8,59xe" strokeweight="1pt">
                  <v:path arrowok="t" o:connecttype="custom" o:connectlocs="1,10;7,10;12,3;15,0;18,0;28,13;29,13;26,16;18,10;15,10;10,16;3,13;0,10;0,10;1,10" o:connectangles="0,0,0,0,0,0,0,0,0,0,0,0,0,0,0"/>
                </v:shape>
                <v:shape id="Freeform 37" o:spid="_x0000_s1059" style="position:absolute;left:23;top:227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8" o:spid="_x0000_s1060" style="position:absolute;left:65;top:232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" path="m17,428l,350,,311,9,272r8,-97l17,58,9,19,17,r,l25,19r17,97l50,233,42,350,25,447r,l17,428xe" strokeweight="1pt">
                  <v:path arrowok="t" o:connecttype="custom" o:connectlocs="3,72;0,59;0,52;1,46;3,29;3,10;1,3;3,0;3,0;4,3;7,19;8,39;7,59;4,75;4,75;3,72" o:connectangles="0,0,0,0,0,0,0,0,0,0,0,0,0,0,0,0"/>
                </v:shape>
                <v:shape id="Freeform 39" o:spid="_x0000_s1061" style="position:absolute;left:93;top:222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" path="m230,175l181,97,123,19,57,,32,,8,39,,78r,39l8,136,24,117,65,78r58,19l181,136r41,58l230,194r,-19xe" strokeweight="1pt">
                  <v:path arrowok="t" o:connecttype="custom" o:connectlocs="39,30;31,17;21,3;10,0;5,0;1,7;0,13;0,20;1,23;4,20;11,13;21,17;31,23;38,33;39,33;39,30" o:connectangles="0,0,0,0,0,0,0,0,0,0,0,0,0,0,0,0"/>
                </v:shape>
                <v:shape id="Freeform 40" o:spid="_x0000_s1062" style="position:absolute;left:129;top:227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" path="m82,l57,,33,58,8,117,,214r8,97l49,428r8,19l66,447r8,-19l66,389,57,311r,-58l66,155,82,78,82,xe" strokeweight="1pt">
                  <v:path arrowok="t" o:connecttype="custom" o:connectlocs="14,0;10,0;6,10;1,20;0,36;1,52;8,72;10,75;11,75;13,72;11,65;10,52;10,42;11,26;14,13;14,0" o:connectangles="0,0,0,0,0,0,0,0,0,0,0,0,0,0,0,0"/>
                </v:shape>
                <v:shape id="Freeform 41" o:spid="_x0000_s1063" style="position:absolute;left:1348;top:210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2" o:spid="_x0000_s1064" style="position:absolute;left:1403;top:214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" path="m16,506l57,370,74,234,74,98,49,,33,,8,20,,59,,98r24,97l41,312r-8,97l8,487r,19l16,506xe" strokeweight="1pt">
                  <v:path arrowok="t" o:connecttype="custom" o:connectlocs="3,84;10,61;13,39;13,16;9,0;6,0;1,3;0,10;0,16;4,32;7,52;6,68;1,81;1,84;3,84" o:connectangles="0,0,0,0,0,0,0,0,0,0,0,0,0,0,0"/>
                </v:shape>
                <v:shape id="Freeform 43" o:spid="_x0000_s1065" style="position:absolute;left:1402;top:208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" path="m206,97l165,39,115,,66,,16,39,,77,,97r8,l33,97r74,19l140,136r33,58l189,214r17,-20l214,155,206,97xe" strokeweight="1pt">
                  <v:path arrowok="t" o:connecttype="custom" o:connectlocs="35,16;28,6;19,0;11,0;3,6;0,13;0,16;1,16;6,16;18,19;24,22;29,32;32,35;35,32;36,25;35,16" o:connectangles="0,0,0,0,0,0,0,0,0,0,0,0,0,0,0,0"/>
                </v:shape>
                <v:shape id="Freeform 44" o:spid="_x0000_s1066" style="position:absolute;left:1438;top:226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" path="m156,59r-32,l91,20,74,,58,,,78r,l8,98,66,59r16,l115,98,156,78r9,-19l173,59r-17,xe" strokeweight="1pt">
                  <v:path arrowok="t" o:connecttype="custom" o:connectlocs="26,10;21,10;15,3;12,0;10,0;0,13;0,13;1,16;11,10;14,10;19,16;26,13;28,10;29,10;26,10" o:connectangles="0,0,0,0,0,0,0,0,0,0,0,0,0,0,0"/>
                </v:shape>
                <v:shape id="Freeform 45" o:spid="_x0000_s1067" style="position:absolute;left:1421;top:227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6" o:spid="_x0000_s1068" style="position:absolute;left:1417;top:232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" path="m25,428l41,350r,-39l33,272,25,175,33,58r,-39l33,,25,,17,19,,116,,233,,350r17,97l25,447r,-19xe" strokeweight="1pt">
                  <v:path arrowok="t" o:connecttype="custom" o:connectlocs="4,72;7,59;7,52;6,46;4,29;6,10;6,3;6,0;4,0;3,3;0,19;0,39;0,59;3,75;4,75;4,72" o:connectangles="0,0,0,0,0,0,0,0,0,0,0,0,0,0,0,0"/>
                </v:shape>
                <v:shape id="Freeform 47" o:spid="_x0000_s1069" style="position:absolute;left:1357;top:222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" path="m,175l49,97,115,19,181,r25,l230,39r8,39l230,117r-8,19l214,117,164,78,107,97,49,136,8,194r-8,l,175xe" strokeweight="1pt">
                  <v:path arrowok="t" o:connecttype="custom" o:connectlocs="0,30;8,17;19,3;30,0;35,0;39,7;40,13;39,20;37,23;36,20;28,13;18,17;8,23;1,33;0,33;0,30" o:connectangles="0,0,0,0,0,0,0,0,0,0,0,0,0,0,0,0"/>
                </v:shape>
                <v:shape id="Freeform 48" o:spid="_x0000_s1070" style="position:absolute;left:1347;top:227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" path="m8,l24,,57,58r17,59l82,214r-8,97l41,428,24,447r-8,l16,428r8,-39l33,311r,-58l16,155,,78,8,xe" strokeweight="1pt">
                  <v:path arrowok="t" o:connecttype="custom" o:connectlocs="1,0;4,0;10,10;13,20;14,36;13,52;7,72;4,75;3,75;3,72;4,65;6,52;6,42;3,26;0,13;1,0" o:connectangles="0,0,0,0,0,0,0,0,0,0,0,0,0,0,0,0"/>
                </v:shape>
                <v:shape id="Freeform 49" o:spid="_x0000_s1071" style="position:absolute;left:80;top:3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50" o:spid="_x0000_s1072" style="position:absolute;left:15;top:19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51" o:spid="_x0000_s1073" style="position:absolute;left:80;top:227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2" o:spid="_x0000_s1074" style="position:absolute;left:1419;top:19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3" o:spid="_x0000_s1075" style="position:absolute;left:54;top:12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" path="m49,20l25,,8,20,,78r8,39l238,662r17,19l271,662r9,-39l271,565,49,20xe" fillcolor="#b09870" strokeweight="1pt">
                  <v:path arrowok="t" o:connecttype="custom" o:connectlocs="8,3;4,0;1,3;0,13;1,19;39,110;42,113;45,110;46,103;45,94;8,3" o:connectangles="0,0,0,0,0,0,0,0,0,0,0"/>
                </v:shape>
                <v:shape id="Freeform 54" o:spid="_x0000_s1076" style="position:absolute;left:1390;top:12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" path="m239,20l255,r17,20l280,78r-8,39l50,662,25,681,8,662,,623,8,565,239,20xe" fillcolor="#b09870" strokeweight="1pt">
                  <v:path arrowok="t" o:connecttype="custom" o:connectlocs="39,3;42,0;45,3;46,13;45,19;8,110;4,113;1,110;0,103;1,94;39,3" o:connectangles="0,0,0,0,0,0,0,0,0,0,0"/>
                </v:shape>
                <v:shape id="Freeform 55" o:spid="_x0000_s1077" style="position:absolute;left:54;top:220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" path="m49,642l25,661,8,642,,603,8,544,238,19,255,r16,19l280,58r-9,58l49,642xe" fillcolor="#b09870" strokeweight="1pt">
                  <v:path arrowok="t" o:connecttype="custom" o:connectlocs="8,107;4,110;1,107;0,100;1,91;39,3;42,0;45,3;46,10;45,19;8,107" o:connectangles="0,0,0,0,0,0,0,0,0,0,0"/>
                </v:shape>
                <v:shape id="Freeform 56" o:spid="_x0000_s1078" style="position:absolute;left:1390;top:220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" path="m239,642r16,19l272,642r8,-39l272,544,50,19,25,,8,19,,58r8,58l239,642xe" fillcolor="#b09870" strokeweight="1pt">
                  <v:path arrowok="t" o:connecttype="custom" o:connectlocs="39,107;42,110;45,107;46,100;45,91;8,3;4,0;1,3;0,10;1,19;39,107" o:connectangles="0,0,0,0,0,0,0,0,0,0,0"/>
                </v:shape>
                <v:shape id="Freeform 57" o:spid="_x0000_s1079" style="position:absolute;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" path="m50,117l,,8929,r-42,117l50,117xe" fillcolor="#b0b0b0" strokeweight="1pt">
                  <v:path arrowok="t" o:connecttype="custom" o:connectlocs="8,20;0,0;1490,0;1483,20;8,20" o:connectangles="0,0,0,0,0"/>
                </v:shape>
                <v:shape id="Freeform 58" o:spid="_x0000_s1080" style="position:absolute;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" path="m,14556r42,97l42,,,117,,14556xe" fillcolor="#b0b0b0" strokeweight="1pt">
                  <v:path arrowok="t" o:connecttype="custom" o:connectlocs="0,2430;7,2446;7,0;0,20;0,2430" o:connectangles="0,0,0,0,0"/>
                </v:shape>
                <v:shape id="Freeform 59" o:spid="_x0000_s1081" style="position:absolute;top:243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" path="m50,l,97r8929,l8887,,50,xe" fillcolor="#b0b0b0" strokeweight="1pt">
                  <v:path arrowok="t" o:connecttype="custom" o:connectlocs="8,0;0,16;1490,16;1483,0;8,0" o:connectangles="0,0,0,0,0"/>
                </v:shape>
                <v:shape id="Freeform 60" o:spid="_x0000_s1082" style="position:absolute;left:1482;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" path="m50,14556l,14653,,,50,117r,14439xe" fillcolor="#b0b0b0" strokeweight="1pt">
                  <v:path arrowok="t" o:connecttype="custom" o:connectlocs="8,2430;0,2446;0,0;8,20;8,2430" o:connectangles="0,0,0,0,0"/>
                </v:shape>
                <w10:wrap anchorx="margin"/>
              </v:group>
            </w:pict>
          </mc:Fallback>
        </mc:AlternateContent>
      </w:r>
    </w:p>
    <w:p w:rsidR="00D40FA7" w:rsidRPr="002156D3" w:rsidRDefault="00D40FA7" w:rsidP="002156D3">
      <w:pPr>
        <w:spacing w:after="0" w:line="360" w:lineRule="auto"/>
        <w:ind w:left="0" w:firstLine="720"/>
        <w:jc w:val="center"/>
        <w:rPr>
          <w:b/>
          <w:color w:val="000000" w:themeColor="text1"/>
          <w:sz w:val="28"/>
          <w:szCs w:val="28"/>
        </w:rPr>
      </w:pPr>
      <w:r w:rsidRPr="002156D3">
        <w:rPr>
          <w:b/>
          <w:color w:val="000000" w:themeColor="text1"/>
          <w:sz w:val="28"/>
          <w:szCs w:val="28"/>
        </w:rPr>
        <w:t>TRƯỜNG ĐẠI HỌC BÁCH KHOA HÀ NỘI</w:t>
      </w:r>
    </w:p>
    <w:p w:rsidR="00D40FA7" w:rsidRPr="002568CB" w:rsidRDefault="00D40FA7" w:rsidP="002156D3">
      <w:pPr>
        <w:jc w:val="center"/>
      </w:pPr>
      <w:r w:rsidRPr="002568CB">
        <w:t>-----</w:t>
      </w:r>
      <w:r w:rsidRPr="002568CB">
        <w:sym w:font="Wingdings" w:char="F09A"/>
      </w:r>
      <w:r w:rsidRPr="002568CB">
        <w:sym w:font="Wingdings" w:char="F09B"/>
      </w:r>
      <w:r w:rsidRPr="002568CB">
        <w:sym w:font="Wingdings" w:char="F026"/>
      </w:r>
      <w:r w:rsidRPr="002568CB">
        <w:sym w:font="Wingdings" w:char="F09A"/>
      </w:r>
      <w:r w:rsidRPr="002568CB">
        <w:sym w:font="Wingdings" w:char="F09B"/>
      </w:r>
      <w:r w:rsidRPr="002568CB">
        <w:t>-----</w:t>
      </w:r>
    </w:p>
    <w:p w:rsidR="00D40FA7" w:rsidRPr="002568CB" w:rsidRDefault="00D40FA7" w:rsidP="002156D3">
      <w:pPr>
        <w:jc w:val="center"/>
        <w:rPr>
          <w:noProof/>
        </w:rPr>
      </w:pPr>
      <w:r w:rsidRPr="002568CB">
        <w:rPr>
          <w:noProof/>
        </w:rPr>
        <w:drawing>
          <wp:inline distT="0" distB="0" distL="0" distR="0" wp14:anchorId="4CAF0C14" wp14:editId="726F27EA">
            <wp:extent cx="1247775" cy="19621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7775" cy="1962150"/>
                    </a:xfrm>
                    <a:prstGeom prst="rect">
                      <a:avLst/>
                    </a:prstGeom>
                    <a:noFill/>
                    <a:ln>
                      <a:noFill/>
                    </a:ln>
                  </pic:spPr>
                </pic:pic>
              </a:graphicData>
            </a:graphic>
          </wp:inline>
        </w:drawing>
      </w:r>
    </w:p>
    <w:p w:rsidR="00D40FA7" w:rsidRPr="002156D3" w:rsidRDefault="00D40FA7" w:rsidP="002156D3">
      <w:pPr>
        <w:spacing w:after="0" w:line="360" w:lineRule="auto"/>
        <w:ind w:left="0" w:firstLine="720"/>
        <w:jc w:val="center"/>
        <w:rPr>
          <w:b/>
          <w:color w:val="000000" w:themeColor="text1"/>
          <w:sz w:val="36"/>
          <w:szCs w:val="28"/>
        </w:rPr>
      </w:pPr>
      <w:r w:rsidRPr="002156D3">
        <w:rPr>
          <w:b/>
          <w:color w:val="000000" w:themeColor="text1"/>
          <w:sz w:val="36"/>
          <w:szCs w:val="28"/>
        </w:rPr>
        <w:t>BÁO CÁO ĐỒ ÁN MÔN HỌC</w:t>
      </w:r>
    </w:p>
    <w:p w:rsidR="00D40FA7" w:rsidRPr="002156D3" w:rsidRDefault="002156D3" w:rsidP="002156D3">
      <w:pPr>
        <w:spacing w:after="0" w:line="360" w:lineRule="auto"/>
        <w:ind w:left="0" w:firstLine="720"/>
        <w:jc w:val="center"/>
        <w:rPr>
          <w:b/>
          <w:color w:val="000000" w:themeColor="text1"/>
          <w:sz w:val="32"/>
          <w:szCs w:val="28"/>
        </w:rPr>
      </w:pPr>
      <w:r w:rsidRPr="002156D3">
        <w:rPr>
          <w:b/>
          <w:color w:val="000000" w:themeColor="text1"/>
          <w:sz w:val="32"/>
          <w:szCs w:val="28"/>
        </w:rPr>
        <w:t>Đề tài: Lập trình USB Device Driver trên thiết bị NanoPC-T3</w:t>
      </w:r>
    </w:p>
    <w:p w:rsidR="00D40FA7" w:rsidRPr="002156D3" w:rsidRDefault="00D40FA7" w:rsidP="002156D3">
      <w:pPr>
        <w:spacing w:after="0" w:line="360" w:lineRule="auto"/>
        <w:ind w:firstLine="720"/>
        <w:rPr>
          <w:b/>
          <w:i/>
          <w:color w:val="000000" w:themeColor="text1"/>
          <w:sz w:val="28"/>
          <w:szCs w:val="28"/>
        </w:rPr>
      </w:pPr>
      <w:r w:rsidRPr="002156D3">
        <w:rPr>
          <w:b/>
          <w:i/>
          <w:color w:val="000000" w:themeColor="text1"/>
          <w:sz w:val="28"/>
          <w:szCs w:val="28"/>
        </w:rPr>
        <w:t xml:space="preserve">Giảng viên hướng dẫn: </w:t>
      </w:r>
      <w:bookmarkStart w:id="0" w:name="OLE_LINK19"/>
      <w:bookmarkStart w:id="1" w:name="OLE_LINK20"/>
      <w:bookmarkStart w:id="2" w:name="_GoBack"/>
      <w:r w:rsidRPr="002156D3">
        <w:rPr>
          <w:b/>
          <w:i/>
          <w:color w:val="000000" w:themeColor="text1"/>
          <w:sz w:val="28"/>
          <w:szCs w:val="28"/>
        </w:rPr>
        <w:t xml:space="preserve">ThS. </w:t>
      </w:r>
      <w:bookmarkStart w:id="3" w:name="OLE_LINK17"/>
      <w:bookmarkStart w:id="4" w:name="OLE_LINK18"/>
      <w:r w:rsidRPr="002156D3">
        <w:rPr>
          <w:b/>
          <w:i/>
          <w:color w:val="000000" w:themeColor="text1"/>
          <w:sz w:val="28"/>
          <w:szCs w:val="28"/>
        </w:rPr>
        <w:t>Phạm Ngọc Hưng</w:t>
      </w:r>
      <w:bookmarkEnd w:id="0"/>
      <w:bookmarkEnd w:id="1"/>
      <w:bookmarkEnd w:id="3"/>
      <w:bookmarkEnd w:id="4"/>
      <w:bookmarkEnd w:id="2"/>
    </w:p>
    <w:p w:rsidR="00D40FA7" w:rsidRPr="002156D3" w:rsidRDefault="00D40FA7" w:rsidP="002156D3">
      <w:pPr>
        <w:spacing w:after="0" w:line="360" w:lineRule="auto"/>
        <w:ind w:firstLine="720"/>
        <w:rPr>
          <w:i/>
          <w:color w:val="000000" w:themeColor="text1"/>
          <w:sz w:val="28"/>
          <w:szCs w:val="28"/>
        </w:rPr>
      </w:pPr>
      <w:r w:rsidRPr="002156D3">
        <w:rPr>
          <w:i/>
          <w:color w:val="000000" w:themeColor="text1"/>
          <w:sz w:val="28"/>
          <w:szCs w:val="28"/>
        </w:rPr>
        <w:t>Nhóm sinh viên:</w:t>
      </w:r>
    </w:p>
    <w:tbl>
      <w:tblPr>
        <w:tblpPr w:leftFromText="180" w:rightFromText="180" w:vertAnchor="text" w:horzAnchor="margin" w:tblpXSpec="center" w:tblpY="68"/>
        <w:tblW w:w="0" w:type="auto"/>
        <w:tblLook w:val="04A0" w:firstRow="1" w:lastRow="0" w:firstColumn="1" w:lastColumn="0" w:noHBand="0" w:noVBand="1"/>
      </w:tblPr>
      <w:tblGrid>
        <w:gridCol w:w="4405"/>
        <w:gridCol w:w="2975"/>
      </w:tblGrid>
      <w:tr w:rsidR="00430D7B" w:rsidRPr="00AC7E16" w:rsidTr="00430D7B">
        <w:trPr>
          <w:trHeight w:val="372"/>
        </w:trPr>
        <w:tc>
          <w:tcPr>
            <w:tcW w:w="4405" w:type="dxa"/>
            <w:shd w:val="clear" w:color="auto" w:fill="auto"/>
          </w:tcPr>
          <w:p w:rsidR="00430D7B" w:rsidRPr="00AC7E16" w:rsidRDefault="00430D7B" w:rsidP="00DA6811">
            <w:r>
              <w:t>Hoàng Viết Huy</w:t>
            </w:r>
          </w:p>
        </w:tc>
        <w:tc>
          <w:tcPr>
            <w:tcW w:w="2975" w:type="dxa"/>
            <w:shd w:val="clear" w:color="auto" w:fill="auto"/>
          </w:tcPr>
          <w:p w:rsidR="00430D7B" w:rsidRPr="00AC7E16" w:rsidRDefault="00430D7B" w:rsidP="00DA6811">
            <w:r>
              <w:t>20141932</w:t>
            </w:r>
          </w:p>
        </w:tc>
      </w:tr>
    </w:tbl>
    <w:p w:rsidR="00D40FA7" w:rsidRPr="00AC7E16" w:rsidRDefault="00D40FA7" w:rsidP="00DA6811"/>
    <w:p w:rsidR="00D40FA7" w:rsidRDefault="00D40FA7" w:rsidP="00DA6811">
      <w:r>
        <w:tab/>
      </w:r>
      <w:r>
        <w:tab/>
      </w:r>
    </w:p>
    <w:p w:rsidR="00D40FA7" w:rsidRPr="00AC7E16" w:rsidRDefault="00D40FA7" w:rsidP="002156D3">
      <w:pPr>
        <w:ind w:left="5040" w:firstLine="720"/>
      </w:pPr>
      <w:r w:rsidRPr="00AC7E16">
        <w:t>Hà Nộ</w:t>
      </w:r>
      <w:r>
        <w:t>i, 20/12/</w:t>
      </w:r>
      <w:r w:rsidRPr="00AC7E16">
        <w:t>2018</w:t>
      </w:r>
    </w:p>
    <w:p w:rsidR="00D40FA7" w:rsidRPr="00AC7E16" w:rsidRDefault="00D40FA7" w:rsidP="00DA6811"/>
    <w:p w:rsidR="00D40FA7" w:rsidRDefault="00D40FA7" w:rsidP="00DA6811">
      <w:pPr>
        <w:pStyle w:val="TOCHeading"/>
        <w:rPr>
          <w:lang w:val="vi-VN"/>
        </w:rPr>
      </w:pPr>
      <w:r>
        <w:rPr>
          <w:lang w:val="vi-VN"/>
        </w:rPr>
        <w:br/>
      </w:r>
      <w:r>
        <w:rPr>
          <w:lang w:val="vi-VN"/>
        </w:rPr>
        <w:br/>
      </w:r>
    </w:p>
    <w:p w:rsidR="006E2E29" w:rsidRPr="00AC7E16" w:rsidRDefault="00D40FA7" w:rsidP="00DA6811">
      <w:r>
        <w:rPr>
          <w:lang w:val="vi-VN"/>
        </w:rPr>
        <w:br w:type="page"/>
      </w:r>
    </w:p>
    <w:p w:rsidR="006E2E29" w:rsidRPr="00430D7B" w:rsidRDefault="006E2E29" w:rsidP="008B5202">
      <w:pPr>
        <w:pStyle w:val="TOCHeading"/>
        <w:outlineLvl w:val="0"/>
        <w:rPr>
          <w:lang w:val="vi-VN"/>
        </w:rPr>
      </w:pPr>
      <w:r w:rsidRPr="00430D7B">
        <w:rPr>
          <w:lang w:val="vi-VN"/>
        </w:rPr>
        <w:lastRenderedPageBreak/>
        <w:t>MỤC LỤC</w:t>
      </w:r>
    </w:p>
    <w:p w:rsidR="00C76E23" w:rsidRDefault="006E2E29">
      <w:pPr>
        <w:pStyle w:val="TOC1"/>
        <w:rPr>
          <w:rFonts w:asciiTheme="minorHAnsi" w:eastAsiaTheme="minorEastAsia" w:hAnsiTheme="minorHAnsi" w:cstheme="minorBidi"/>
          <w:noProof/>
          <w:sz w:val="22"/>
          <w:szCs w:val="22"/>
        </w:rPr>
      </w:pPr>
      <w:r w:rsidRPr="00430D7B">
        <w:rPr>
          <w:rStyle w:val="Hyperlink"/>
          <w:noProof/>
        </w:rPr>
        <w:fldChar w:fldCharType="begin"/>
      </w:r>
      <w:r w:rsidRPr="00430D7B">
        <w:rPr>
          <w:rStyle w:val="Hyperlink"/>
          <w:noProof/>
        </w:rPr>
        <w:instrText xml:space="preserve"> TOC \o "1-3" \h \z \u </w:instrText>
      </w:r>
      <w:r w:rsidRPr="00430D7B">
        <w:rPr>
          <w:rStyle w:val="Hyperlink"/>
          <w:noProof/>
        </w:rPr>
        <w:fldChar w:fldCharType="separate"/>
      </w:r>
      <w:hyperlink w:anchor="_Toc535441912" w:history="1">
        <w:r w:rsidR="00C76E23" w:rsidRPr="00D06A80">
          <w:rPr>
            <w:rStyle w:val="Hyperlink"/>
            <w:noProof/>
            <w:lang w:val="vi-VN"/>
          </w:rPr>
          <w:t>DANH MỤC CÁC THUẬT NGỮ, TỪ VIẾT TẮT</w:t>
        </w:r>
        <w:r w:rsidR="00C76E23">
          <w:rPr>
            <w:noProof/>
            <w:webHidden/>
          </w:rPr>
          <w:tab/>
        </w:r>
        <w:r w:rsidR="00C76E23">
          <w:rPr>
            <w:noProof/>
            <w:webHidden/>
          </w:rPr>
          <w:fldChar w:fldCharType="begin"/>
        </w:r>
        <w:r w:rsidR="00C76E23">
          <w:rPr>
            <w:noProof/>
            <w:webHidden/>
          </w:rPr>
          <w:instrText xml:space="preserve"> PAGEREF _Toc535441912 \h </w:instrText>
        </w:r>
        <w:r w:rsidR="00C76E23">
          <w:rPr>
            <w:noProof/>
            <w:webHidden/>
          </w:rPr>
        </w:r>
        <w:r w:rsidR="00C76E23">
          <w:rPr>
            <w:noProof/>
            <w:webHidden/>
          </w:rPr>
          <w:fldChar w:fldCharType="separate"/>
        </w:r>
        <w:r w:rsidR="00C76E23">
          <w:rPr>
            <w:noProof/>
            <w:webHidden/>
          </w:rPr>
          <w:t>4</w:t>
        </w:r>
        <w:r w:rsidR="00C76E23">
          <w:rPr>
            <w:noProof/>
            <w:webHidden/>
          </w:rPr>
          <w:fldChar w:fldCharType="end"/>
        </w:r>
      </w:hyperlink>
    </w:p>
    <w:p w:rsidR="00C76E23" w:rsidRDefault="00605E95">
      <w:pPr>
        <w:pStyle w:val="TOC1"/>
        <w:rPr>
          <w:rFonts w:asciiTheme="minorHAnsi" w:eastAsiaTheme="minorEastAsia" w:hAnsiTheme="minorHAnsi" w:cstheme="minorBidi"/>
          <w:noProof/>
          <w:sz w:val="22"/>
          <w:szCs w:val="22"/>
        </w:rPr>
      </w:pPr>
      <w:hyperlink w:anchor="_Toc535441913" w:history="1">
        <w:r w:rsidR="00C76E23" w:rsidRPr="00D06A80">
          <w:rPr>
            <w:rStyle w:val="Hyperlink"/>
            <w:noProof/>
          </w:rPr>
          <w:t>CHƯƠNG 1: TÌM HIỂU VỀ LINUX</w:t>
        </w:r>
        <w:r w:rsidR="00C76E23">
          <w:rPr>
            <w:noProof/>
            <w:webHidden/>
          </w:rPr>
          <w:tab/>
        </w:r>
        <w:r w:rsidR="00C76E23">
          <w:rPr>
            <w:noProof/>
            <w:webHidden/>
          </w:rPr>
          <w:fldChar w:fldCharType="begin"/>
        </w:r>
        <w:r w:rsidR="00C76E23">
          <w:rPr>
            <w:noProof/>
            <w:webHidden/>
          </w:rPr>
          <w:instrText xml:space="preserve"> PAGEREF _Toc535441913 \h </w:instrText>
        </w:r>
        <w:r w:rsidR="00C76E23">
          <w:rPr>
            <w:noProof/>
            <w:webHidden/>
          </w:rPr>
        </w:r>
        <w:r w:rsidR="00C76E23">
          <w:rPr>
            <w:noProof/>
            <w:webHidden/>
          </w:rPr>
          <w:fldChar w:fldCharType="separate"/>
        </w:r>
        <w:r w:rsidR="00C76E23">
          <w:rPr>
            <w:noProof/>
            <w:webHidden/>
          </w:rPr>
          <w:t>5</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14" w:history="1">
        <w:r w:rsidR="00C76E23" w:rsidRPr="00D06A80">
          <w:rPr>
            <w:rStyle w:val="Hyperlink"/>
            <w:noProof/>
          </w:rPr>
          <w:t>1.1.</w:t>
        </w:r>
        <w:r w:rsidR="00C76E23">
          <w:rPr>
            <w:rFonts w:asciiTheme="minorHAnsi" w:eastAsiaTheme="minorEastAsia" w:hAnsiTheme="minorHAnsi" w:cstheme="minorBidi"/>
            <w:noProof/>
            <w:sz w:val="22"/>
            <w:szCs w:val="22"/>
          </w:rPr>
          <w:tab/>
        </w:r>
        <w:r w:rsidR="00C76E23" w:rsidRPr="00D06A80">
          <w:rPr>
            <w:rStyle w:val="Hyperlink"/>
            <w:noProof/>
          </w:rPr>
          <w:t>Giới thiệu về Linux</w:t>
        </w:r>
        <w:r w:rsidR="00C76E23">
          <w:rPr>
            <w:noProof/>
            <w:webHidden/>
          </w:rPr>
          <w:tab/>
        </w:r>
        <w:r w:rsidR="00C76E23">
          <w:rPr>
            <w:noProof/>
            <w:webHidden/>
          </w:rPr>
          <w:fldChar w:fldCharType="begin"/>
        </w:r>
        <w:r w:rsidR="00C76E23">
          <w:rPr>
            <w:noProof/>
            <w:webHidden/>
          </w:rPr>
          <w:instrText xml:space="preserve"> PAGEREF _Toc535441914 \h </w:instrText>
        </w:r>
        <w:r w:rsidR="00C76E23">
          <w:rPr>
            <w:noProof/>
            <w:webHidden/>
          </w:rPr>
        </w:r>
        <w:r w:rsidR="00C76E23">
          <w:rPr>
            <w:noProof/>
            <w:webHidden/>
          </w:rPr>
          <w:fldChar w:fldCharType="separate"/>
        </w:r>
        <w:r w:rsidR="00C76E23">
          <w:rPr>
            <w:noProof/>
            <w:webHidden/>
          </w:rPr>
          <w:t>5</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15" w:history="1">
        <w:r w:rsidR="00C76E23" w:rsidRPr="00D06A80">
          <w:rPr>
            <w:rStyle w:val="Hyperlink"/>
            <w:noProof/>
          </w:rPr>
          <w:t>1.2.</w:t>
        </w:r>
        <w:r w:rsidR="00C76E23">
          <w:rPr>
            <w:rFonts w:asciiTheme="minorHAnsi" w:eastAsiaTheme="minorEastAsia" w:hAnsiTheme="minorHAnsi" w:cstheme="minorBidi"/>
            <w:noProof/>
            <w:sz w:val="22"/>
            <w:szCs w:val="22"/>
          </w:rPr>
          <w:tab/>
        </w:r>
        <w:r w:rsidR="00C76E23" w:rsidRPr="00D06A80">
          <w:rPr>
            <w:rStyle w:val="Hyperlink"/>
            <w:noProof/>
          </w:rPr>
          <w:t>Kiến trúc hệ điều hành Linux</w:t>
        </w:r>
        <w:r w:rsidR="00C76E23">
          <w:rPr>
            <w:noProof/>
            <w:webHidden/>
          </w:rPr>
          <w:tab/>
        </w:r>
        <w:r w:rsidR="00C76E23">
          <w:rPr>
            <w:noProof/>
            <w:webHidden/>
          </w:rPr>
          <w:fldChar w:fldCharType="begin"/>
        </w:r>
        <w:r w:rsidR="00C76E23">
          <w:rPr>
            <w:noProof/>
            <w:webHidden/>
          </w:rPr>
          <w:instrText xml:space="preserve"> PAGEREF _Toc535441915 \h </w:instrText>
        </w:r>
        <w:r w:rsidR="00C76E23">
          <w:rPr>
            <w:noProof/>
            <w:webHidden/>
          </w:rPr>
        </w:r>
        <w:r w:rsidR="00C76E23">
          <w:rPr>
            <w:noProof/>
            <w:webHidden/>
          </w:rPr>
          <w:fldChar w:fldCharType="separate"/>
        </w:r>
        <w:r w:rsidR="00C76E23">
          <w:rPr>
            <w:noProof/>
            <w:webHidden/>
          </w:rPr>
          <w:t>5</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16" w:history="1">
        <w:r w:rsidR="00C76E23" w:rsidRPr="00D06A80">
          <w:rPr>
            <w:rStyle w:val="Hyperlink"/>
            <w:noProof/>
          </w:rPr>
          <w:t>1.2.1.</w:t>
        </w:r>
        <w:r w:rsidR="00C76E23">
          <w:rPr>
            <w:rFonts w:asciiTheme="minorHAnsi" w:eastAsiaTheme="minorEastAsia" w:hAnsiTheme="minorHAnsi" w:cstheme="minorBidi"/>
            <w:noProof/>
            <w:sz w:val="22"/>
            <w:szCs w:val="22"/>
          </w:rPr>
          <w:tab/>
        </w:r>
        <w:r w:rsidR="00C76E23" w:rsidRPr="00D06A80">
          <w:rPr>
            <w:rStyle w:val="Hyperlink"/>
            <w:noProof/>
          </w:rPr>
          <w:t>Linux kernel</w:t>
        </w:r>
        <w:r w:rsidR="00C76E23">
          <w:rPr>
            <w:noProof/>
            <w:webHidden/>
          </w:rPr>
          <w:tab/>
        </w:r>
        <w:r w:rsidR="00C76E23">
          <w:rPr>
            <w:noProof/>
            <w:webHidden/>
          </w:rPr>
          <w:fldChar w:fldCharType="begin"/>
        </w:r>
        <w:r w:rsidR="00C76E23">
          <w:rPr>
            <w:noProof/>
            <w:webHidden/>
          </w:rPr>
          <w:instrText xml:space="preserve"> PAGEREF _Toc535441916 \h </w:instrText>
        </w:r>
        <w:r w:rsidR="00C76E23">
          <w:rPr>
            <w:noProof/>
            <w:webHidden/>
          </w:rPr>
        </w:r>
        <w:r w:rsidR="00C76E23">
          <w:rPr>
            <w:noProof/>
            <w:webHidden/>
          </w:rPr>
          <w:fldChar w:fldCharType="separate"/>
        </w:r>
        <w:r w:rsidR="00C76E23">
          <w:rPr>
            <w:noProof/>
            <w:webHidden/>
          </w:rPr>
          <w:t>5</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17" w:history="1">
        <w:r w:rsidR="00C76E23" w:rsidRPr="00D06A80">
          <w:rPr>
            <w:rStyle w:val="Hyperlink"/>
            <w:noProof/>
          </w:rPr>
          <w:t>1.2.2.</w:t>
        </w:r>
        <w:r w:rsidR="00C76E23">
          <w:rPr>
            <w:rFonts w:asciiTheme="minorHAnsi" w:eastAsiaTheme="minorEastAsia" w:hAnsiTheme="minorHAnsi" w:cstheme="minorBidi"/>
            <w:noProof/>
            <w:sz w:val="22"/>
            <w:szCs w:val="22"/>
          </w:rPr>
          <w:tab/>
        </w:r>
        <w:r w:rsidR="00C76E23" w:rsidRPr="00D06A80">
          <w:rPr>
            <w:rStyle w:val="Hyperlink"/>
            <w:noProof/>
          </w:rPr>
          <w:t>Các khái niệm thường dùng</w:t>
        </w:r>
        <w:r w:rsidR="00C76E23">
          <w:rPr>
            <w:noProof/>
            <w:webHidden/>
          </w:rPr>
          <w:tab/>
        </w:r>
        <w:r w:rsidR="00C76E23">
          <w:rPr>
            <w:noProof/>
            <w:webHidden/>
          </w:rPr>
          <w:fldChar w:fldCharType="begin"/>
        </w:r>
        <w:r w:rsidR="00C76E23">
          <w:rPr>
            <w:noProof/>
            <w:webHidden/>
          </w:rPr>
          <w:instrText xml:space="preserve"> PAGEREF _Toc535441917 \h </w:instrText>
        </w:r>
        <w:r w:rsidR="00C76E23">
          <w:rPr>
            <w:noProof/>
            <w:webHidden/>
          </w:rPr>
        </w:r>
        <w:r w:rsidR="00C76E23">
          <w:rPr>
            <w:noProof/>
            <w:webHidden/>
          </w:rPr>
          <w:fldChar w:fldCharType="separate"/>
        </w:r>
        <w:r w:rsidR="00C76E23">
          <w:rPr>
            <w:noProof/>
            <w:webHidden/>
          </w:rPr>
          <w:t>7</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18" w:history="1">
        <w:r w:rsidR="00C76E23" w:rsidRPr="00D06A80">
          <w:rPr>
            <w:rStyle w:val="Hyperlink"/>
            <w:noProof/>
          </w:rPr>
          <w:t>1.3.</w:t>
        </w:r>
        <w:r w:rsidR="00C76E23">
          <w:rPr>
            <w:rFonts w:asciiTheme="minorHAnsi" w:eastAsiaTheme="minorEastAsia" w:hAnsiTheme="minorHAnsi" w:cstheme="minorBidi"/>
            <w:noProof/>
            <w:sz w:val="22"/>
            <w:szCs w:val="22"/>
          </w:rPr>
          <w:tab/>
        </w:r>
        <w:r w:rsidR="00C76E23" w:rsidRPr="00D06A80">
          <w:rPr>
            <w:rStyle w:val="Hyperlink"/>
            <w:noProof/>
          </w:rPr>
          <w:t>Giới thiệu về Linux driver</w:t>
        </w:r>
        <w:r w:rsidR="00C76E23">
          <w:rPr>
            <w:noProof/>
            <w:webHidden/>
          </w:rPr>
          <w:tab/>
        </w:r>
        <w:r w:rsidR="00C76E23">
          <w:rPr>
            <w:noProof/>
            <w:webHidden/>
          </w:rPr>
          <w:fldChar w:fldCharType="begin"/>
        </w:r>
        <w:r w:rsidR="00C76E23">
          <w:rPr>
            <w:noProof/>
            <w:webHidden/>
          </w:rPr>
          <w:instrText xml:space="preserve"> PAGEREF _Toc535441918 \h </w:instrText>
        </w:r>
        <w:r w:rsidR="00C76E23">
          <w:rPr>
            <w:noProof/>
            <w:webHidden/>
          </w:rPr>
        </w:r>
        <w:r w:rsidR="00C76E23">
          <w:rPr>
            <w:noProof/>
            <w:webHidden/>
          </w:rPr>
          <w:fldChar w:fldCharType="separate"/>
        </w:r>
        <w:r w:rsidR="00C76E23">
          <w:rPr>
            <w:noProof/>
            <w:webHidden/>
          </w:rPr>
          <w:t>9</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19" w:history="1">
        <w:r w:rsidR="00C76E23" w:rsidRPr="00D06A80">
          <w:rPr>
            <w:rStyle w:val="Hyperlink"/>
            <w:noProof/>
          </w:rPr>
          <w:t>1.4.</w:t>
        </w:r>
        <w:r w:rsidR="00C76E23">
          <w:rPr>
            <w:rFonts w:asciiTheme="minorHAnsi" w:eastAsiaTheme="minorEastAsia" w:hAnsiTheme="minorHAnsi" w:cstheme="minorBidi"/>
            <w:noProof/>
            <w:sz w:val="22"/>
            <w:szCs w:val="22"/>
          </w:rPr>
          <w:tab/>
        </w:r>
        <w:r w:rsidR="00C76E23" w:rsidRPr="00D06A80">
          <w:rPr>
            <w:rStyle w:val="Hyperlink"/>
            <w:noProof/>
          </w:rPr>
          <w:t>Giới thiệu về Linux device driver</w:t>
        </w:r>
        <w:r w:rsidR="00C76E23">
          <w:rPr>
            <w:noProof/>
            <w:webHidden/>
          </w:rPr>
          <w:tab/>
        </w:r>
        <w:r w:rsidR="00C76E23">
          <w:rPr>
            <w:noProof/>
            <w:webHidden/>
          </w:rPr>
          <w:fldChar w:fldCharType="begin"/>
        </w:r>
        <w:r w:rsidR="00C76E23">
          <w:rPr>
            <w:noProof/>
            <w:webHidden/>
          </w:rPr>
          <w:instrText xml:space="preserve"> PAGEREF _Toc535441919 \h </w:instrText>
        </w:r>
        <w:r w:rsidR="00C76E23">
          <w:rPr>
            <w:noProof/>
            <w:webHidden/>
          </w:rPr>
        </w:r>
        <w:r w:rsidR="00C76E23">
          <w:rPr>
            <w:noProof/>
            <w:webHidden/>
          </w:rPr>
          <w:fldChar w:fldCharType="separate"/>
        </w:r>
        <w:r w:rsidR="00C76E23">
          <w:rPr>
            <w:noProof/>
            <w:webHidden/>
          </w:rPr>
          <w:t>9</w:t>
        </w:r>
        <w:r w:rsidR="00C76E23">
          <w:rPr>
            <w:noProof/>
            <w:webHidden/>
          </w:rPr>
          <w:fldChar w:fldCharType="end"/>
        </w:r>
      </w:hyperlink>
    </w:p>
    <w:p w:rsidR="00C76E23" w:rsidRDefault="00605E95">
      <w:pPr>
        <w:pStyle w:val="TOC1"/>
        <w:rPr>
          <w:rFonts w:asciiTheme="minorHAnsi" w:eastAsiaTheme="minorEastAsia" w:hAnsiTheme="minorHAnsi" w:cstheme="minorBidi"/>
          <w:noProof/>
          <w:sz w:val="22"/>
          <w:szCs w:val="22"/>
        </w:rPr>
      </w:pPr>
      <w:hyperlink w:anchor="_Toc535441920" w:history="1">
        <w:r w:rsidR="00C76E23" w:rsidRPr="00D06A80">
          <w:rPr>
            <w:rStyle w:val="Hyperlink"/>
            <w:noProof/>
          </w:rPr>
          <w:t>CHƯƠNG 2: LẬP TRÌNH KERNEL MODULE TRÊN LINUX</w:t>
        </w:r>
        <w:r w:rsidR="00C76E23">
          <w:rPr>
            <w:noProof/>
            <w:webHidden/>
          </w:rPr>
          <w:tab/>
        </w:r>
        <w:r w:rsidR="00C76E23">
          <w:rPr>
            <w:noProof/>
            <w:webHidden/>
          </w:rPr>
          <w:fldChar w:fldCharType="begin"/>
        </w:r>
        <w:r w:rsidR="00C76E23">
          <w:rPr>
            <w:noProof/>
            <w:webHidden/>
          </w:rPr>
          <w:instrText xml:space="preserve"> PAGEREF _Toc535441920 \h </w:instrText>
        </w:r>
        <w:r w:rsidR="00C76E23">
          <w:rPr>
            <w:noProof/>
            <w:webHidden/>
          </w:rPr>
        </w:r>
        <w:r w:rsidR="00C76E23">
          <w:rPr>
            <w:noProof/>
            <w:webHidden/>
          </w:rPr>
          <w:fldChar w:fldCharType="separate"/>
        </w:r>
        <w:r w:rsidR="00C76E23">
          <w:rPr>
            <w:noProof/>
            <w:webHidden/>
          </w:rPr>
          <w:t>11</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21" w:history="1">
        <w:r w:rsidR="00C76E23" w:rsidRPr="00D06A80">
          <w:rPr>
            <w:rStyle w:val="Hyperlink"/>
            <w:noProof/>
          </w:rPr>
          <w:t>2.1.</w:t>
        </w:r>
        <w:r w:rsidR="00C76E23">
          <w:rPr>
            <w:rFonts w:asciiTheme="minorHAnsi" w:eastAsiaTheme="minorEastAsia" w:hAnsiTheme="minorHAnsi" w:cstheme="minorBidi"/>
            <w:noProof/>
            <w:sz w:val="22"/>
            <w:szCs w:val="22"/>
          </w:rPr>
          <w:tab/>
        </w:r>
        <w:r w:rsidR="00C76E23" w:rsidRPr="00D06A80">
          <w:rPr>
            <w:rStyle w:val="Hyperlink"/>
            <w:noProof/>
          </w:rPr>
          <w:t>Linux kernel module</w:t>
        </w:r>
        <w:r w:rsidR="00C76E23">
          <w:rPr>
            <w:noProof/>
            <w:webHidden/>
          </w:rPr>
          <w:tab/>
        </w:r>
        <w:r w:rsidR="00C76E23">
          <w:rPr>
            <w:noProof/>
            <w:webHidden/>
          </w:rPr>
          <w:fldChar w:fldCharType="begin"/>
        </w:r>
        <w:r w:rsidR="00C76E23">
          <w:rPr>
            <w:noProof/>
            <w:webHidden/>
          </w:rPr>
          <w:instrText xml:space="preserve"> PAGEREF _Toc535441921 \h </w:instrText>
        </w:r>
        <w:r w:rsidR="00C76E23">
          <w:rPr>
            <w:noProof/>
            <w:webHidden/>
          </w:rPr>
        </w:r>
        <w:r w:rsidR="00C76E23">
          <w:rPr>
            <w:noProof/>
            <w:webHidden/>
          </w:rPr>
          <w:fldChar w:fldCharType="separate"/>
        </w:r>
        <w:r w:rsidR="00C76E23">
          <w:rPr>
            <w:noProof/>
            <w:webHidden/>
          </w:rPr>
          <w:t>11</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22" w:history="1">
        <w:r w:rsidR="00C76E23" w:rsidRPr="00D06A80">
          <w:rPr>
            <w:rStyle w:val="Hyperlink"/>
            <w:noProof/>
          </w:rPr>
          <w:t>2.2.</w:t>
        </w:r>
        <w:r w:rsidR="00C76E23">
          <w:rPr>
            <w:rFonts w:asciiTheme="minorHAnsi" w:eastAsiaTheme="minorEastAsia" w:hAnsiTheme="minorHAnsi" w:cstheme="minorBidi"/>
            <w:noProof/>
            <w:sz w:val="22"/>
            <w:szCs w:val="22"/>
          </w:rPr>
          <w:tab/>
        </w:r>
        <w:r w:rsidR="00C76E23" w:rsidRPr="00D06A80">
          <w:rPr>
            <w:rStyle w:val="Hyperlink"/>
            <w:noProof/>
          </w:rPr>
          <w:t>Lập Trình Kernel Module</w:t>
        </w:r>
        <w:r w:rsidR="00C76E23">
          <w:rPr>
            <w:noProof/>
            <w:webHidden/>
          </w:rPr>
          <w:tab/>
        </w:r>
        <w:r w:rsidR="00C76E23">
          <w:rPr>
            <w:noProof/>
            <w:webHidden/>
          </w:rPr>
          <w:fldChar w:fldCharType="begin"/>
        </w:r>
        <w:r w:rsidR="00C76E23">
          <w:rPr>
            <w:noProof/>
            <w:webHidden/>
          </w:rPr>
          <w:instrText xml:space="preserve"> PAGEREF _Toc535441922 \h </w:instrText>
        </w:r>
        <w:r w:rsidR="00C76E23">
          <w:rPr>
            <w:noProof/>
            <w:webHidden/>
          </w:rPr>
        </w:r>
        <w:r w:rsidR="00C76E23">
          <w:rPr>
            <w:noProof/>
            <w:webHidden/>
          </w:rPr>
          <w:fldChar w:fldCharType="separate"/>
        </w:r>
        <w:r w:rsidR="00C76E23">
          <w:rPr>
            <w:noProof/>
            <w:webHidden/>
          </w:rPr>
          <w:t>13</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23" w:history="1">
        <w:r w:rsidR="00C76E23" w:rsidRPr="00D06A80">
          <w:rPr>
            <w:rStyle w:val="Hyperlink"/>
            <w:noProof/>
          </w:rPr>
          <w:t>2.2.1.</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Mã nguồn chương trình hello.c</w:t>
        </w:r>
        <w:r w:rsidR="00C76E23">
          <w:rPr>
            <w:noProof/>
            <w:webHidden/>
          </w:rPr>
          <w:tab/>
        </w:r>
        <w:r w:rsidR="00C76E23">
          <w:rPr>
            <w:noProof/>
            <w:webHidden/>
          </w:rPr>
          <w:fldChar w:fldCharType="begin"/>
        </w:r>
        <w:r w:rsidR="00C76E23">
          <w:rPr>
            <w:noProof/>
            <w:webHidden/>
          </w:rPr>
          <w:instrText xml:space="preserve"> PAGEREF _Toc535441923 \h </w:instrText>
        </w:r>
        <w:r w:rsidR="00C76E23">
          <w:rPr>
            <w:noProof/>
            <w:webHidden/>
          </w:rPr>
        </w:r>
        <w:r w:rsidR="00C76E23">
          <w:rPr>
            <w:noProof/>
            <w:webHidden/>
          </w:rPr>
          <w:fldChar w:fldCharType="separate"/>
        </w:r>
        <w:r w:rsidR="00C76E23">
          <w:rPr>
            <w:noProof/>
            <w:webHidden/>
          </w:rPr>
          <w:t>13</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24" w:history="1">
        <w:r w:rsidR="00C76E23" w:rsidRPr="00D06A80">
          <w:rPr>
            <w:rStyle w:val="Hyperlink"/>
            <w:rFonts w:ascii="TimesNewRomanPS-BoldMT" w:hAnsi="TimesNewRomanPS-BoldMT"/>
            <w:noProof/>
          </w:rPr>
          <w:t>2.2.2.</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Phân tích chương trình</w:t>
        </w:r>
        <w:r w:rsidR="00C76E23">
          <w:rPr>
            <w:noProof/>
            <w:webHidden/>
          </w:rPr>
          <w:tab/>
        </w:r>
        <w:r w:rsidR="00C76E23">
          <w:rPr>
            <w:noProof/>
            <w:webHidden/>
          </w:rPr>
          <w:fldChar w:fldCharType="begin"/>
        </w:r>
        <w:r w:rsidR="00C76E23">
          <w:rPr>
            <w:noProof/>
            <w:webHidden/>
          </w:rPr>
          <w:instrText xml:space="preserve"> PAGEREF _Toc535441924 \h </w:instrText>
        </w:r>
        <w:r w:rsidR="00C76E23">
          <w:rPr>
            <w:noProof/>
            <w:webHidden/>
          </w:rPr>
        </w:r>
        <w:r w:rsidR="00C76E23">
          <w:rPr>
            <w:noProof/>
            <w:webHidden/>
          </w:rPr>
          <w:fldChar w:fldCharType="separate"/>
        </w:r>
        <w:r w:rsidR="00C76E23">
          <w:rPr>
            <w:noProof/>
            <w:webHidden/>
          </w:rPr>
          <w:t>13</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25" w:history="1">
        <w:r w:rsidR="00C76E23" w:rsidRPr="00D06A80">
          <w:rPr>
            <w:rStyle w:val="Hyperlink"/>
            <w:rFonts w:ascii="TimesNewRomanPS-BoldMT" w:hAnsi="TimesNewRomanPS-BoldMT"/>
            <w:noProof/>
          </w:rPr>
          <w:t>2.2.3.</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Biên dịch kernel module</w:t>
        </w:r>
        <w:r w:rsidR="00C76E23">
          <w:rPr>
            <w:noProof/>
            <w:webHidden/>
          </w:rPr>
          <w:tab/>
        </w:r>
        <w:r w:rsidR="00C76E23">
          <w:rPr>
            <w:noProof/>
            <w:webHidden/>
          </w:rPr>
          <w:fldChar w:fldCharType="begin"/>
        </w:r>
        <w:r w:rsidR="00C76E23">
          <w:rPr>
            <w:noProof/>
            <w:webHidden/>
          </w:rPr>
          <w:instrText xml:space="preserve"> PAGEREF _Toc535441925 \h </w:instrText>
        </w:r>
        <w:r w:rsidR="00C76E23">
          <w:rPr>
            <w:noProof/>
            <w:webHidden/>
          </w:rPr>
        </w:r>
        <w:r w:rsidR="00C76E23">
          <w:rPr>
            <w:noProof/>
            <w:webHidden/>
          </w:rPr>
          <w:fldChar w:fldCharType="separate"/>
        </w:r>
        <w:r w:rsidR="00C76E23">
          <w:rPr>
            <w:noProof/>
            <w:webHidden/>
          </w:rPr>
          <w:t>14</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26" w:history="1">
        <w:r w:rsidR="00C76E23" w:rsidRPr="00D06A80">
          <w:rPr>
            <w:rStyle w:val="Hyperlink"/>
            <w:rFonts w:ascii="TimesNewRomanPS-BoldMT" w:hAnsi="TimesNewRomanPS-BoldMT"/>
            <w:noProof/>
          </w:rPr>
          <w:t>2.2.4.</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Thêm/Xóa Kernel Module</w:t>
        </w:r>
        <w:r w:rsidR="00C76E23">
          <w:rPr>
            <w:noProof/>
            <w:webHidden/>
          </w:rPr>
          <w:tab/>
        </w:r>
        <w:r w:rsidR="00C76E23">
          <w:rPr>
            <w:noProof/>
            <w:webHidden/>
          </w:rPr>
          <w:fldChar w:fldCharType="begin"/>
        </w:r>
        <w:r w:rsidR="00C76E23">
          <w:rPr>
            <w:noProof/>
            <w:webHidden/>
          </w:rPr>
          <w:instrText xml:space="preserve"> PAGEREF _Toc535441926 \h </w:instrText>
        </w:r>
        <w:r w:rsidR="00C76E23">
          <w:rPr>
            <w:noProof/>
            <w:webHidden/>
          </w:rPr>
        </w:r>
        <w:r w:rsidR="00C76E23">
          <w:rPr>
            <w:noProof/>
            <w:webHidden/>
          </w:rPr>
          <w:fldChar w:fldCharType="separate"/>
        </w:r>
        <w:r w:rsidR="00C76E23">
          <w:rPr>
            <w:noProof/>
            <w:webHidden/>
          </w:rPr>
          <w:t>16</w:t>
        </w:r>
        <w:r w:rsidR="00C76E23">
          <w:rPr>
            <w:noProof/>
            <w:webHidden/>
          </w:rPr>
          <w:fldChar w:fldCharType="end"/>
        </w:r>
      </w:hyperlink>
    </w:p>
    <w:p w:rsidR="00C76E23" w:rsidRDefault="00605E95">
      <w:pPr>
        <w:pStyle w:val="TOC1"/>
        <w:rPr>
          <w:rFonts w:asciiTheme="minorHAnsi" w:eastAsiaTheme="minorEastAsia" w:hAnsiTheme="minorHAnsi" w:cstheme="minorBidi"/>
          <w:noProof/>
          <w:sz w:val="22"/>
          <w:szCs w:val="22"/>
        </w:rPr>
      </w:pPr>
      <w:hyperlink w:anchor="_Toc535441927" w:history="1">
        <w:r w:rsidR="00C76E23" w:rsidRPr="00D06A80">
          <w:rPr>
            <w:rStyle w:val="Hyperlink"/>
            <w:noProof/>
          </w:rPr>
          <w:t>CHƯƠNG 3: LẬP TRÌNH USB DEVICE DRIVER CHO THIẾT BỊ NANOPC-T3</w:t>
        </w:r>
        <w:r w:rsidR="00C76E23">
          <w:rPr>
            <w:noProof/>
            <w:webHidden/>
          </w:rPr>
          <w:tab/>
        </w:r>
        <w:r w:rsidR="00C76E23">
          <w:rPr>
            <w:noProof/>
            <w:webHidden/>
          </w:rPr>
          <w:fldChar w:fldCharType="begin"/>
        </w:r>
        <w:r w:rsidR="00C76E23">
          <w:rPr>
            <w:noProof/>
            <w:webHidden/>
          </w:rPr>
          <w:instrText xml:space="preserve"> PAGEREF _Toc535441927 \h </w:instrText>
        </w:r>
        <w:r w:rsidR="00C76E23">
          <w:rPr>
            <w:noProof/>
            <w:webHidden/>
          </w:rPr>
        </w:r>
        <w:r w:rsidR="00C76E23">
          <w:rPr>
            <w:noProof/>
            <w:webHidden/>
          </w:rPr>
          <w:fldChar w:fldCharType="separate"/>
        </w:r>
        <w:r w:rsidR="00C76E23">
          <w:rPr>
            <w:noProof/>
            <w:webHidden/>
          </w:rPr>
          <w:t>17</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29" w:history="1">
        <w:r w:rsidR="00C76E23" w:rsidRPr="00D06A80">
          <w:rPr>
            <w:rStyle w:val="Hyperlink"/>
            <w:noProof/>
          </w:rPr>
          <w:t>3.1.</w:t>
        </w:r>
        <w:r w:rsidR="00C76E23">
          <w:rPr>
            <w:rFonts w:asciiTheme="minorHAnsi" w:eastAsiaTheme="minorEastAsia" w:hAnsiTheme="minorHAnsi" w:cstheme="minorBidi"/>
            <w:noProof/>
            <w:sz w:val="22"/>
            <w:szCs w:val="22"/>
          </w:rPr>
          <w:tab/>
        </w:r>
        <w:r w:rsidR="00C76E23" w:rsidRPr="00D06A80">
          <w:rPr>
            <w:rStyle w:val="Hyperlink"/>
            <w:noProof/>
          </w:rPr>
          <w:t>Lập trình USB Device Driver Cho Thiết Bị Nanopc-T3</w:t>
        </w:r>
        <w:r w:rsidR="00C76E23">
          <w:rPr>
            <w:noProof/>
            <w:webHidden/>
          </w:rPr>
          <w:tab/>
        </w:r>
        <w:r w:rsidR="00C76E23">
          <w:rPr>
            <w:noProof/>
            <w:webHidden/>
          </w:rPr>
          <w:fldChar w:fldCharType="begin"/>
        </w:r>
        <w:r w:rsidR="00C76E23">
          <w:rPr>
            <w:noProof/>
            <w:webHidden/>
          </w:rPr>
          <w:instrText xml:space="preserve"> PAGEREF _Toc535441929 \h </w:instrText>
        </w:r>
        <w:r w:rsidR="00C76E23">
          <w:rPr>
            <w:noProof/>
            <w:webHidden/>
          </w:rPr>
        </w:r>
        <w:r w:rsidR="00C76E23">
          <w:rPr>
            <w:noProof/>
            <w:webHidden/>
          </w:rPr>
          <w:fldChar w:fldCharType="separate"/>
        </w:r>
        <w:r w:rsidR="00C76E23">
          <w:rPr>
            <w:noProof/>
            <w:webHidden/>
          </w:rPr>
          <w:t>17</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0" w:history="1">
        <w:r w:rsidR="00C76E23" w:rsidRPr="00D06A80">
          <w:rPr>
            <w:rStyle w:val="Hyperlink"/>
            <w:rFonts w:ascii="TimesNewRomanPS-BoldMT" w:hAnsi="TimesNewRomanPS-BoldMT"/>
            <w:noProof/>
          </w:rPr>
          <w:t>3.1.1.</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Nhận dạng thiết bị USB trên Linux</w:t>
        </w:r>
        <w:r w:rsidR="00C76E23">
          <w:rPr>
            <w:noProof/>
            <w:webHidden/>
          </w:rPr>
          <w:tab/>
        </w:r>
        <w:r w:rsidR="00C76E23">
          <w:rPr>
            <w:noProof/>
            <w:webHidden/>
          </w:rPr>
          <w:fldChar w:fldCharType="begin"/>
        </w:r>
        <w:r w:rsidR="00C76E23">
          <w:rPr>
            <w:noProof/>
            <w:webHidden/>
          </w:rPr>
          <w:instrText xml:space="preserve"> PAGEREF _Toc535441930 \h </w:instrText>
        </w:r>
        <w:r w:rsidR="00C76E23">
          <w:rPr>
            <w:noProof/>
            <w:webHidden/>
          </w:rPr>
        </w:r>
        <w:r w:rsidR="00C76E23">
          <w:rPr>
            <w:noProof/>
            <w:webHidden/>
          </w:rPr>
          <w:fldChar w:fldCharType="separate"/>
        </w:r>
        <w:r w:rsidR="00C76E23">
          <w:rPr>
            <w:noProof/>
            <w:webHidden/>
          </w:rPr>
          <w:t>17</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1" w:history="1">
        <w:r w:rsidR="00C76E23" w:rsidRPr="00D06A80">
          <w:rPr>
            <w:rStyle w:val="Hyperlink"/>
            <w:rFonts w:ascii="TimesNewRomanPS-BoldMT" w:hAnsi="TimesNewRomanPS-BoldMT"/>
            <w:noProof/>
          </w:rPr>
          <w:t>3.1.2.</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Khai báo danh sách các thiết bị có thể được điều khiển bởi Driver</w:t>
        </w:r>
        <w:r w:rsidR="00C76E23">
          <w:rPr>
            <w:noProof/>
            <w:webHidden/>
          </w:rPr>
          <w:tab/>
        </w:r>
        <w:r w:rsidR="00C76E23">
          <w:rPr>
            <w:noProof/>
            <w:webHidden/>
          </w:rPr>
          <w:fldChar w:fldCharType="begin"/>
        </w:r>
        <w:r w:rsidR="00C76E23">
          <w:rPr>
            <w:noProof/>
            <w:webHidden/>
          </w:rPr>
          <w:instrText xml:space="preserve"> PAGEREF _Toc535441931 \h </w:instrText>
        </w:r>
        <w:r w:rsidR="00C76E23">
          <w:rPr>
            <w:noProof/>
            <w:webHidden/>
          </w:rPr>
        </w:r>
        <w:r w:rsidR="00C76E23">
          <w:rPr>
            <w:noProof/>
            <w:webHidden/>
          </w:rPr>
          <w:fldChar w:fldCharType="separate"/>
        </w:r>
        <w:r w:rsidR="00C76E23">
          <w:rPr>
            <w:noProof/>
            <w:webHidden/>
          </w:rPr>
          <w:t>18</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2" w:history="1">
        <w:r w:rsidR="00C76E23" w:rsidRPr="00D06A80">
          <w:rPr>
            <w:rStyle w:val="Hyperlink"/>
            <w:rFonts w:ascii="TimesNewRomanPS-BoldMT" w:hAnsi="TimesNewRomanPS-BoldMT"/>
            <w:noProof/>
          </w:rPr>
          <w:t>3.1.3.</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Hàm đăng kí và hủy đăng kí USB Device Driver</w:t>
        </w:r>
        <w:r w:rsidR="00C76E23">
          <w:rPr>
            <w:noProof/>
            <w:webHidden/>
          </w:rPr>
          <w:tab/>
        </w:r>
        <w:r w:rsidR="00C76E23">
          <w:rPr>
            <w:noProof/>
            <w:webHidden/>
          </w:rPr>
          <w:fldChar w:fldCharType="begin"/>
        </w:r>
        <w:r w:rsidR="00C76E23">
          <w:rPr>
            <w:noProof/>
            <w:webHidden/>
          </w:rPr>
          <w:instrText xml:space="preserve"> PAGEREF _Toc535441932 \h </w:instrText>
        </w:r>
        <w:r w:rsidR="00C76E23">
          <w:rPr>
            <w:noProof/>
            <w:webHidden/>
          </w:rPr>
        </w:r>
        <w:r w:rsidR="00C76E23">
          <w:rPr>
            <w:noProof/>
            <w:webHidden/>
          </w:rPr>
          <w:fldChar w:fldCharType="separate"/>
        </w:r>
        <w:r w:rsidR="00C76E23">
          <w:rPr>
            <w:noProof/>
            <w:webHidden/>
          </w:rPr>
          <w:t>19</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3" w:history="1">
        <w:r w:rsidR="00C76E23" w:rsidRPr="00D06A80">
          <w:rPr>
            <w:rStyle w:val="Hyperlink"/>
            <w:noProof/>
          </w:rPr>
          <w:t>3.1.4.</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Hàm thăm dò thiết bị (probe)</w:t>
        </w:r>
        <w:r w:rsidR="00C76E23">
          <w:rPr>
            <w:noProof/>
            <w:webHidden/>
          </w:rPr>
          <w:tab/>
        </w:r>
        <w:r w:rsidR="00C76E23">
          <w:rPr>
            <w:noProof/>
            <w:webHidden/>
          </w:rPr>
          <w:fldChar w:fldCharType="begin"/>
        </w:r>
        <w:r w:rsidR="00C76E23">
          <w:rPr>
            <w:noProof/>
            <w:webHidden/>
          </w:rPr>
          <w:instrText xml:space="preserve"> PAGEREF _Toc535441933 \h </w:instrText>
        </w:r>
        <w:r w:rsidR="00C76E23">
          <w:rPr>
            <w:noProof/>
            <w:webHidden/>
          </w:rPr>
        </w:r>
        <w:r w:rsidR="00C76E23">
          <w:rPr>
            <w:noProof/>
            <w:webHidden/>
          </w:rPr>
          <w:fldChar w:fldCharType="separate"/>
        </w:r>
        <w:r w:rsidR="00C76E23">
          <w:rPr>
            <w:noProof/>
            <w:webHidden/>
          </w:rPr>
          <w:t>21</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4" w:history="1">
        <w:r w:rsidR="00C76E23" w:rsidRPr="00D06A80">
          <w:rPr>
            <w:rStyle w:val="Hyperlink"/>
            <w:rFonts w:ascii="TimesNewRomanPS-BoldMT" w:hAnsi="TimesNewRomanPS-BoldMT"/>
            <w:noProof/>
          </w:rPr>
          <w:t>3.1.5.</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Hàm ngắt kết nối thiết bị</w:t>
        </w:r>
        <w:r w:rsidR="00C76E23">
          <w:rPr>
            <w:noProof/>
            <w:webHidden/>
          </w:rPr>
          <w:tab/>
        </w:r>
        <w:r w:rsidR="00C76E23">
          <w:rPr>
            <w:noProof/>
            <w:webHidden/>
          </w:rPr>
          <w:fldChar w:fldCharType="begin"/>
        </w:r>
        <w:r w:rsidR="00C76E23">
          <w:rPr>
            <w:noProof/>
            <w:webHidden/>
          </w:rPr>
          <w:instrText xml:space="preserve"> PAGEREF _Toc535441934 \h </w:instrText>
        </w:r>
        <w:r w:rsidR="00C76E23">
          <w:rPr>
            <w:noProof/>
            <w:webHidden/>
          </w:rPr>
        </w:r>
        <w:r w:rsidR="00C76E23">
          <w:rPr>
            <w:noProof/>
            <w:webHidden/>
          </w:rPr>
          <w:fldChar w:fldCharType="separate"/>
        </w:r>
        <w:r w:rsidR="00C76E23">
          <w:rPr>
            <w:noProof/>
            <w:webHidden/>
          </w:rPr>
          <w:t>23</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5" w:history="1">
        <w:r w:rsidR="00C76E23" w:rsidRPr="00D06A80">
          <w:rPr>
            <w:rStyle w:val="Hyperlink"/>
            <w:rFonts w:ascii="TimesNewRomanPS-BoldMT" w:hAnsi="TimesNewRomanPS-BoldMT"/>
            <w:noProof/>
          </w:rPr>
          <w:t>3.1.6.</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Các hàm mở/đọc/ghi thiết bị</w:t>
        </w:r>
        <w:r w:rsidR="00C76E23">
          <w:rPr>
            <w:noProof/>
            <w:webHidden/>
          </w:rPr>
          <w:tab/>
        </w:r>
        <w:r w:rsidR="00C76E23">
          <w:rPr>
            <w:noProof/>
            <w:webHidden/>
          </w:rPr>
          <w:fldChar w:fldCharType="begin"/>
        </w:r>
        <w:r w:rsidR="00C76E23">
          <w:rPr>
            <w:noProof/>
            <w:webHidden/>
          </w:rPr>
          <w:instrText xml:space="preserve"> PAGEREF _Toc535441935 \h </w:instrText>
        </w:r>
        <w:r w:rsidR="00C76E23">
          <w:rPr>
            <w:noProof/>
            <w:webHidden/>
          </w:rPr>
        </w:r>
        <w:r w:rsidR="00C76E23">
          <w:rPr>
            <w:noProof/>
            <w:webHidden/>
          </w:rPr>
          <w:fldChar w:fldCharType="separate"/>
        </w:r>
        <w:r w:rsidR="00C76E23">
          <w:rPr>
            <w:noProof/>
            <w:webHidden/>
          </w:rPr>
          <w:t>23</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36" w:history="1">
        <w:r w:rsidR="00C76E23" w:rsidRPr="00D06A80">
          <w:rPr>
            <w:rStyle w:val="Hyperlink"/>
            <w:noProof/>
          </w:rPr>
          <w:t>3.2.</w:t>
        </w:r>
        <w:r w:rsidR="00C76E23">
          <w:rPr>
            <w:rFonts w:asciiTheme="minorHAnsi" w:eastAsiaTheme="minorEastAsia" w:hAnsiTheme="minorHAnsi" w:cstheme="minorBidi"/>
            <w:noProof/>
            <w:sz w:val="22"/>
            <w:szCs w:val="22"/>
          </w:rPr>
          <w:tab/>
        </w:r>
        <w:r w:rsidR="00C76E23" w:rsidRPr="00D06A80">
          <w:rPr>
            <w:rStyle w:val="Hyperlink"/>
            <w:noProof/>
          </w:rPr>
          <w:t>Biên dịch module trên Thiết Bị Nanopc-T3</w:t>
        </w:r>
        <w:r w:rsidR="00C76E23">
          <w:rPr>
            <w:noProof/>
            <w:webHidden/>
          </w:rPr>
          <w:tab/>
        </w:r>
        <w:r w:rsidR="00C76E23">
          <w:rPr>
            <w:noProof/>
            <w:webHidden/>
          </w:rPr>
          <w:fldChar w:fldCharType="begin"/>
        </w:r>
        <w:r w:rsidR="00C76E23">
          <w:rPr>
            <w:noProof/>
            <w:webHidden/>
          </w:rPr>
          <w:instrText xml:space="preserve"> PAGEREF _Toc535441936 \h </w:instrText>
        </w:r>
        <w:r w:rsidR="00C76E23">
          <w:rPr>
            <w:noProof/>
            <w:webHidden/>
          </w:rPr>
        </w:r>
        <w:r w:rsidR="00C76E23">
          <w:rPr>
            <w:noProof/>
            <w:webHidden/>
          </w:rPr>
          <w:fldChar w:fldCharType="separate"/>
        </w:r>
        <w:r w:rsidR="00C76E23">
          <w:rPr>
            <w:noProof/>
            <w:webHidden/>
          </w:rPr>
          <w:t>25</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7" w:history="1">
        <w:r w:rsidR="00C76E23" w:rsidRPr="00D06A80">
          <w:rPr>
            <w:rStyle w:val="Hyperlink"/>
            <w:rFonts w:ascii="TimesNewRomanPS-BoldMT" w:hAnsi="TimesNewRomanPS-BoldMT"/>
            <w:noProof/>
          </w:rPr>
          <w:t>3.2.1.</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Cài đặt trình biên dịch chéo aarch64-linux-gcc 6.4</w:t>
        </w:r>
        <w:r w:rsidR="00C76E23">
          <w:rPr>
            <w:noProof/>
            <w:webHidden/>
          </w:rPr>
          <w:tab/>
        </w:r>
        <w:r w:rsidR="00C76E23">
          <w:rPr>
            <w:noProof/>
            <w:webHidden/>
          </w:rPr>
          <w:fldChar w:fldCharType="begin"/>
        </w:r>
        <w:r w:rsidR="00C76E23">
          <w:rPr>
            <w:noProof/>
            <w:webHidden/>
          </w:rPr>
          <w:instrText xml:space="preserve"> PAGEREF _Toc535441937 \h </w:instrText>
        </w:r>
        <w:r w:rsidR="00C76E23">
          <w:rPr>
            <w:noProof/>
            <w:webHidden/>
          </w:rPr>
        </w:r>
        <w:r w:rsidR="00C76E23">
          <w:rPr>
            <w:noProof/>
            <w:webHidden/>
          </w:rPr>
          <w:fldChar w:fldCharType="separate"/>
        </w:r>
        <w:r w:rsidR="00C76E23">
          <w:rPr>
            <w:noProof/>
            <w:webHidden/>
          </w:rPr>
          <w:t>25</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8" w:history="1">
        <w:r w:rsidR="00C76E23" w:rsidRPr="00D06A80">
          <w:rPr>
            <w:rStyle w:val="Hyperlink"/>
            <w:rFonts w:ascii="TimesNewRomanPS-BoldMT" w:hAnsi="TimesNewRomanPS-BoldMT"/>
            <w:noProof/>
          </w:rPr>
          <w:t>3.2.2.</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Biên dịch linux kernel cho thiết bị</w:t>
        </w:r>
        <w:r w:rsidR="00C76E23">
          <w:rPr>
            <w:noProof/>
            <w:webHidden/>
          </w:rPr>
          <w:tab/>
        </w:r>
        <w:r w:rsidR="00C76E23">
          <w:rPr>
            <w:noProof/>
            <w:webHidden/>
          </w:rPr>
          <w:fldChar w:fldCharType="begin"/>
        </w:r>
        <w:r w:rsidR="00C76E23">
          <w:rPr>
            <w:noProof/>
            <w:webHidden/>
          </w:rPr>
          <w:instrText xml:space="preserve"> PAGEREF _Toc535441938 \h </w:instrText>
        </w:r>
        <w:r w:rsidR="00C76E23">
          <w:rPr>
            <w:noProof/>
            <w:webHidden/>
          </w:rPr>
        </w:r>
        <w:r w:rsidR="00C76E23">
          <w:rPr>
            <w:noProof/>
            <w:webHidden/>
          </w:rPr>
          <w:fldChar w:fldCharType="separate"/>
        </w:r>
        <w:r w:rsidR="00C76E23">
          <w:rPr>
            <w:noProof/>
            <w:webHidden/>
          </w:rPr>
          <w:t>26</w:t>
        </w:r>
        <w:r w:rsidR="00C76E23">
          <w:rPr>
            <w:noProof/>
            <w:webHidden/>
          </w:rPr>
          <w:fldChar w:fldCharType="end"/>
        </w:r>
      </w:hyperlink>
    </w:p>
    <w:p w:rsidR="00C76E23" w:rsidRDefault="00605E95">
      <w:pPr>
        <w:pStyle w:val="TOC2"/>
        <w:tabs>
          <w:tab w:val="left" w:pos="1100"/>
          <w:tab w:val="right" w:leader="dot" w:pos="9350"/>
        </w:tabs>
        <w:rPr>
          <w:rFonts w:asciiTheme="minorHAnsi" w:eastAsiaTheme="minorEastAsia" w:hAnsiTheme="minorHAnsi" w:cstheme="minorBidi"/>
          <w:noProof/>
          <w:sz w:val="22"/>
          <w:szCs w:val="22"/>
        </w:rPr>
      </w:pPr>
      <w:hyperlink w:anchor="_Toc535441939" w:history="1">
        <w:r w:rsidR="00C76E23" w:rsidRPr="00D06A80">
          <w:rPr>
            <w:rStyle w:val="Hyperlink"/>
            <w:rFonts w:ascii="TimesNewRomanPS-BoldMT" w:hAnsi="TimesNewRomanPS-BoldMT"/>
            <w:noProof/>
          </w:rPr>
          <w:t>3.2.3.</w:t>
        </w:r>
        <w:r w:rsidR="00C76E23">
          <w:rPr>
            <w:rFonts w:asciiTheme="minorHAnsi" w:eastAsiaTheme="minorEastAsia" w:hAnsiTheme="minorHAnsi" w:cstheme="minorBidi"/>
            <w:noProof/>
            <w:sz w:val="22"/>
            <w:szCs w:val="22"/>
          </w:rPr>
          <w:tab/>
        </w:r>
        <w:r w:rsidR="00C76E23" w:rsidRPr="00D06A80">
          <w:rPr>
            <w:rStyle w:val="Hyperlink"/>
            <w:rFonts w:ascii="TimesNewRomanPS-BoldMT" w:hAnsi="TimesNewRomanPS-BoldMT"/>
            <w:noProof/>
          </w:rPr>
          <w:t>Biên dịch USB Device Driver bằng trình biên dịch aarch64-linux-gcc 6.4 và kernel Linux kernel 4.4.y</w:t>
        </w:r>
        <w:r w:rsidR="00C76E23">
          <w:rPr>
            <w:noProof/>
            <w:webHidden/>
          </w:rPr>
          <w:tab/>
        </w:r>
        <w:r w:rsidR="00C76E23">
          <w:rPr>
            <w:noProof/>
            <w:webHidden/>
          </w:rPr>
          <w:fldChar w:fldCharType="begin"/>
        </w:r>
        <w:r w:rsidR="00C76E23">
          <w:rPr>
            <w:noProof/>
            <w:webHidden/>
          </w:rPr>
          <w:instrText xml:space="preserve"> PAGEREF _Toc535441939 \h </w:instrText>
        </w:r>
        <w:r w:rsidR="00C76E23">
          <w:rPr>
            <w:noProof/>
            <w:webHidden/>
          </w:rPr>
        </w:r>
        <w:r w:rsidR="00C76E23">
          <w:rPr>
            <w:noProof/>
            <w:webHidden/>
          </w:rPr>
          <w:fldChar w:fldCharType="separate"/>
        </w:r>
        <w:r w:rsidR="00C76E23">
          <w:rPr>
            <w:noProof/>
            <w:webHidden/>
          </w:rPr>
          <w:t>27</w:t>
        </w:r>
        <w:r w:rsidR="00C76E23">
          <w:rPr>
            <w:noProof/>
            <w:webHidden/>
          </w:rPr>
          <w:fldChar w:fldCharType="end"/>
        </w:r>
      </w:hyperlink>
    </w:p>
    <w:p w:rsidR="00C76E23" w:rsidRDefault="00605E95">
      <w:pPr>
        <w:pStyle w:val="TOC2"/>
        <w:tabs>
          <w:tab w:val="left" w:pos="880"/>
          <w:tab w:val="right" w:leader="dot" w:pos="9350"/>
        </w:tabs>
        <w:rPr>
          <w:rFonts w:asciiTheme="minorHAnsi" w:eastAsiaTheme="minorEastAsia" w:hAnsiTheme="minorHAnsi" w:cstheme="minorBidi"/>
          <w:noProof/>
          <w:sz w:val="22"/>
          <w:szCs w:val="22"/>
        </w:rPr>
      </w:pPr>
      <w:hyperlink w:anchor="_Toc535441940" w:history="1">
        <w:r w:rsidR="00C76E23" w:rsidRPr="00D06A80">
          <w:rPr>
            <w:rStyle w:val="Hyperlink"/>
            <w:noProof/>
            <w:lang w:val="vi-VN"/>
          </w:rPr>
          <w:t>3.3.</w:t>
        </w:r>
        <w:r w:rsidR="00C76E23">
          <w:rPr>
            <w:rFonts w:asciiTheme="minorHAnsi" w:eastAsiaTheme="minorEastAsia" w:hAnsiTheme="minorHAnsi" w:cstheme="minorBidi"/>
            <w:noProof/>
            <w:sz w:val="22"/>
            <w:szCs w:val="22"/>
          </w:rPr>
          <w:tab/>
        </w:r>
        <w:r w:rsidR="00C76E23" w:rsidRPr="00D06A80">
          <w:rPr>
            <w:rStyle w:val="Hyperlink"/>
            <w:noProof/>
          </w:rPr>
          <w:t>Thêm xóa kernel module USB Device Driver</w:t>
        </w:r>
        <w:r w:rsidR="00C76E23">
          <w:rPr>
            <w:noProof/>
            <w:webHidden/>
          </w:rPr>
          <w:tab/>
        </w:r>
        <w:r w:rsidR="00C76E23">
          <w:rPr>
            <w:noProof/>
            <w:webHidden/>
          </w:rPr>
          <w:fldChar w:fldCharType="begin"/>
        </w:r>
        <w:r w:rsidR="00C76E23">
          <w:rPr>
            <w:noProof/>
            <w:webHidden/>
          </w:rPr>
          <w:instrText xml:space="preserve"> PAGEREF _Toc535441940 \h </w:instrText>
        </w:r>
        <w:r w:rsidR="00C76E23">
          <w:rPr>
            <w:noProof/>
            <w:webHidden/>
          </w:rPr>
        </w:r>
        <w:r w:rsidR="00C76E23">
          <w:rPr>
            <w:noProof/>
            <w:webHidden/>
          </w:rPr>
          <w:fldChar w:fldCharType="separate"/>
        </w:r>
        <w:r w:rsidR="00C76E23">
          <w:rPr>
            <w:noProof/>
            <w:webHidden/>
          </w:rPr>
          <w:t>29</w:t>
        </w:r>
        <w:r w:rsidR="00C76E23">
          <w:rPr>
            <w:noProof/>
            <w:webHidden/>
          </w:rPr>
          <w:fldChar w:fldCharType="end"/>
        </w:r>
      </w:hyperlink>
    </w:p>
    <w:p w:rsidR="00C76E23" w:rsidRDefault="00605E95">
      <w:pPr>
        <w:pStyle w:val="TOC1"/>
        <w:rPr>
          <w:rFonts w:asciiTheme="minorHAnsi" w:eastAsiaTheme="minorEastAsia" w:hAnsiTheme="minorHAnsi" w:cstheme="minorBidi"/>
          <w:noProof/>
          <w:sz w:val="22"/>
          <w:szCs w:val="22"/>
        </w:rPr>
      </w:pPr>
      <w:hyperlink w:anchor="_Toc535441941" w:history="1">
        <w:r w:rsidR="00C76E23" w:rsidRPr="00D06A80">
          <w:rPr>
            <w:rStyle w:val="Hyperlink"/>
            <w:noProof/>
            <w:lang w:val="vi-VN"/>
          </w:rPr>
          <w:t>KẾT LUẬN</w:t>
        </w:r>
        <w:r w:rsidR="00C76E23">
          <w:rPr>
            <w:noProof/>
            <w:webHidden/>
          </w:rPr>
          <w:tab/>
        </w:r>
        <w:r w:rsidR="00C76E23">
          <w:rPr>
            <w:noProof/>
            <w:webHidden/>
          </w:rPr>
          <w:fldChar w:fldCharType="begin"/>
        </w:r>
        <w:r w:rsidR="00C76E23">
          <w:rPr>
            <w:noProof/>
            <w:webHidden/>
          </w:rPr>
          <w:instrText xml:space="preserve"> PAGEREF _Toc535441941 \h </w:instrText>
        </w:r>
        <w:r w:rsidR="00C76E23">
          <w:rPr>
            <w:noProof/>
            <w:webHidden/>
          </w:rPr>
        </w:r>
        <w:r w:rsidR="00C76E23">
          <w:rPr>
            <w:noProof/>
            <w:webHidden/>
          </w:rPr>
          <w:fldChar w:fldCharType="separate"/>
        </w:r>
        <w:r w:rsidR="00C76E23">
          <w:rPr>
            <w:noProof/>
            <w:webHidden/>
          </w:rPr>
          <w:t>31</w:t>
        </w:r>
        <w:r w:rsidR="00C76E23">
          <w:rPr>
            <w:noProof/>
            <w:webHidden/>
          </w:rPr>
          <w:fldChar w:fldCharType="end"/>
        </w:r>
      </w:hyperlink>
    </w:p>
    <w:p w:rsidR="00C76E23" w:rsidRDefault="00605E95">
      <w:pPr>
        <w:pStyle w:val="TOC1"/>
        <w:rPr>
          <w:rFonts w:asciiTheme="minorHAnsi" w:eastAsiaTheme="minorEastAsia" w:hAnsiTheme="minorHAnsi" w:cstheme="minorBidi"/>
          <w:noProof/>
          <w:sz w:val="22"/>
          <w:szCs w:val="22"/>
        </w:rPr>
      </w:pPr>
      <w:hyperlink w:anchor="_Toc535441942" w:history="1">
        <w:r w:rsidR="00C76E23" w:rsidRPr="00D06A80">
          <w:rPr>
            <w:rStyle w:val="Hyperlink"/>
            <w:rFonts w:ascii="TimesNewRomanPS-BoldMT" w:hAnsi="TimesNewRomanPS-BoldMT"/>
            <w:noProof/>
          </w:rPr>
          <w:t>TÀI LIỆU THAM KHẢO</w:t>
        </w:r>
        <w:r w:rsidR="00C76E23">
          <w:rPr>
            <w:noProof/>
            <w:webHidden/>
          </w:rPr>
          <w:tab/>
        </w:r>
        <w:r w:rsidR="00C76E23">
          <w:rPr>
            <w:noProof/>
            <w:webHidden/>
          </w:rPr>
          <w:fldChar w:fldCharType="begin"/>
        </w:r>
        <w:r w:rsidR="00C76E23">
          <w:rPr>
            <w:noProof/>
            <w:webHidden/>
          </w:rPr>
          <w:instrText xml:space="preserve"> PAGEREF _Toc535441942 \h </w:instrText>
        </w:r>
        <w:r w:rsidR="00C76E23">
          <w:rPr>
            <w:noProof/>
            <w:webHidden/>
          </w:rPr>
        </w:r>
        <w:r w:rsidR="00C76E23">
          <w:rPr>
            <w:noProof/>
            <w:webHidden/>
          </w:rPr>
          <w:fldChar w:fldCharType="separate"/>
        </w:r>
        <w:r w:rsidR="00C76E23">
          <w:rPr>
            <w:noProof/>
            <w:webHidden/>
          </w:rPr>
          <w:t>32</w:t>
        </w:r>
        <w:r w:rsidR="00C76E23">
          <w:rPr>
            <w:noProof/>
            <w:webHidden/>
          </w:rPr>
          <w:fldChar w:fldCharType="end"/>
        </w:r>
      </w:hyperlink>
    </w:p>
    <w:p w:rsidR="006E2E29" w:rsidRPr="00B246A2" w:rsidRDefault="006E2E29" w:rsidP="00DA6811">
      <w:pPr>
        <w:pStyle w:val="TOC1"/>
        <w:rPr>
          <w:lang w:val="vi-VN"/>
        </w:rPr>
      </w:pPr>
      <w:r w:rsidRPr="00430D7B">
        <w:rPr>
          <w:rStyle w:val="Hyperlink"/>
        </w:rPr>
        <w:fldChar w:fldCharType="end"/>
      </w:r>
    </w:p>
    <w:p w:rsidR="006E2E29" w:rsidRPr="00B246A2" w:rsidRDefault="006E2E29" w:rsidP="00DA6811">
      <w:pPr>
        <w:rPr>
          <w:lang w:val="vi-VN"/>
        </w:rPr>
      </w:pPr>
    </w:p>
    <w:p w:rsidR="001B105F" w:rsidRDefault="006E2E29" w:rsidP="00DA6811">
      <w:pPr>
        <w:pStyle w:val="Heading1"/>
        <w:rPr>
          <w:lang w:val="vi-VN"/>
        </w:rPr>
      </w:pPr>
      <w:r>
        <w:rPr>
          <w:lang w:val="vi-VN"/>
        </w:rPr>
        <w:br w:type="page"/>
      </w:r>
      <w:bookmarkStart w:id="5" w:name="_Toc535441912"/>
      <w:r w:rsidR="001B105F" w:rsidRPr="001B105F">
        <w:rPr>
          <w:lang w:val="vi-VN"/>
        </w:rPr>
        <w:lastRenderedPageBreak/>
        <w:t>DANH MỤC CÁC THUẬT NGỮ, TỪ VIẾT TẮT</w:t>
      </w:r>
      <w:bookmarkEnd w:id="5"/>
    </w:p>
    <w:p w:rsidR="00B606E3" w:rsidRDefault="00B606E3" w:rsidP="00DA6811">
      <w:pPr>
        <w:rPr>
          <w:lang w:val="vi-VN"/>
        </w:rPr>
      </w:pPr>
    </w:p>
    <w:p w:rsidR="006519B1" w:rsidRPr="00B606E3" w:rsidRDefault="006519B1" w:rsidP="00DA6811">
      <w:pPr>
        <w:rPr>
          <w:lang w:val="vi-VN"/>
        </w:rPr>
      </w:pPr>
    </w:p>
    <w:tbl>
      <w:tblPr>
        <w:tblStyle w:val="TableGrid"/>
        <w:tblW w:w="0" w:type="auto"/>
        <w:jc w:val="center"/>
        <w:tblLook w:val="04A0" w:firstRow="1" w:lastRow="0" w:firstColumn="1" w:lastColumn="0" w:noHBand="0" w:noVBand="1"/>
      </w:tblPr>
      <w:tblGrid>
        <w:gridCol w:w="2515"/>
        <w:gridCol w:w="3780"/>
        <w:gridCol w:w="3055"/>
      </w:tblGrid>
      <w:tr w:rsidR="00B606E3" w:rsidTr="008B5202">
        <w:trPr>
          <w:jc w:val="center"/>
        </w:trPr>
        <w:tc>
          <w:tcPr>
            <w:tcW w:w="2515" w:type="dxa"/>
          </w:tcPr>
          <w:p w:rsidR="00B606E3" w:rsidRDefault="001B105F" w:rsidP="008B5202">
            <w:pPr>
              <w:jc w:val="center"/>
              <w:rPr>
                <w:rFonts w:cs="Arial"/>
                <w:b/>
                <w:bCs/>
                <w:kern w:val="32"/>
                <w:szCs w:val="32"/>
                <w:lang w:val="vi-VN"/>
              </w:rPr>
            </w:pPr>
            <w:r>
              <w:rPr>
                <w:lang w:val="vi-VN"/>
              </w:rPr>
              <w:br w:type="page"/>
            </w:r>
            <w:r w:rsidR="00B606E3" w:rsidRPr="00B606E3">
              <w:rPr>
                <w:lang w:val="vi-VN"/>
              </w:rPr>
              <w:t>Thuật ngữ / Từ viết tắt</w:t>
            </w:r>
          </w:p>
        </w:tc>
        <w:tc>
          <w:tcPr>
            <w:tcW w:w="3780" w:type="dxa"/>
          </w:tcPr>
          <w:p w:rsidR="00B606E3" w:rsidRDefault="00B606E3" w:rsidP="008B5202">
            <w:pPr>
              <w:jc w:val="center"/>
              <w:rPr>
                <w:lang w:val="vi-VN"/>
              </w:rPr>
            </w:pPr>
            <w:r w:rsidRPr="00B606E3">
              <w:rPr>
                <w:lang w:val="vi-VN"/>
              </w:rPr>
              <w:t>Từ nguyên gốc</w:t>
            </w:r>
          </w:p>
        </w:tc>
        <w:tc>
          <w:tcPr>
            <w:tcW w:w="3055" w:type="dxa"/>
          </w:tcPr>
          <w:p w:rsidR="00B606E3" w:rsidRDefault="00B606E3" w:rsidP="008B5202">
            <w:pPr>
              <w:jc w:val="center"/>
              <w:rPr>
                <w:lang w:val="vi-VN"/>
              </w:rPr>
            </w:pPr>
            <w:r w:rsidRPr="00B606E3">
              <w:rPr>
                <w:lang w:val="vi-VN"/>
              </w:rPr>
              <w:t>Dịch nghĩa</w:t>
            </w:r>
          </w:p>
        </w:tc>
      </w:tr>
      <w:tr w:rsidR="00B606E3" w:rsidTr="008B5202">
        <w:trPr>
          <w:jc w:val="center"/>
        </w:trPr>
        <w:tc>
          <w:tcPr>
            <w:tcW w:w="2515" w:type="dxa"/>
          </w:tcPr>
          <w:p w:rsidR="00B606E3" w:rsidRDefault="00C76E23" w:rsidP="008B5202">
            <w:pPr>
              <w:jc w:val="center"/>
              <w:rPr>
                <w:lang w:val="vi-VN"/>
              </w:rPr>
            </w:pPr>
            <w:r w:rsidRPr="00C76E23">
              <w:rPr>
                <w:lang w:val="vi-VN"/>
              </w:rPr>
              <w:t>USB</w:t>
            </w:r>
          </w:p>
        </w:tc>
        <w:tc>
          <w:tcPr>
            <w:tcW w:w="3780" w:type="dxa"/>
          </w:tcPr>
          <w:p w:rsidR="00B606E3" w:rsidRDefault="008B5202" w:rsidP="008B5202">
            <w:pPr>
              <w:jc w:val="center"/>
              <w:rPr>
                <w:lang w:val="vi-VN"/>
              </w:rPr>
            </w:pPr>
            <w:r w:rsidRPr="008B5202">
              <w:rPr>
                <w:lang w:val="vi-VN"/>
              </w:rPr>
              <w:t>Universal Serial Bus</w:t>
            </w:r>
          </w:p>
        </w:tc>
        <w:tc>
          <w:tcPr>
            <w:tcW w:w="3055" w:type="dxa"/>
          </w:tcPr>
          <w:p w:rsidR="00B606E3" w:rsidRDefault="008B5202" w:rsidP="008B5202">
            <w:pPr>
              <w:jc w:val="center"/>
              <w:rPr>
                <w:lang w:val="vi-VN"/>
              </w:rPr>
            </w:pPr>
            <w:r w:rsidRPr="008B5202">
              <w:rPr>
                <w:lang w:val="vi-VN"/>
              </w:rPr>
              <w:t>Bus nối tiếp đa năng</w:t>
            </w:r>
          </w:p>
        </w:tc>
      </w:tr>
      <w:tr w:rsidR="00B606E3" w:rsidTr="008B5202">
        <w:trPr>
          <w:jc w:val="center"/>
        </w:trPr>
        <w:tc>
          <w:tcPr>
            <w:tcW w:w="2515" w:type="dxa"/>
          </w:tcPr>
          <w:p w:rsidR="00B606E3" w:rsidRDefault="008B5202" w:rsidP="008B5202">
            <w:pPr>
              <w:jc w:val="center"/>
              <w:rPr>
                <w:lang w:val="vi-VN"/>
              </w:rPr>
            </w:pPr>
            <w:r w:rsidRPr="008B5202">
              <w:rPr>
                <w:lang w:val="vi-VN"/>
              </w:rPr>
              <w:t>URB</w:t>
            </w:r>
          </w:p>
        </w:tc>
        <w:tc>
          <w:tcPr>
            <w:tcW w:w="3780" w:type="dxa"/>
          </w:tcPr>
          <w:p w:rsidR="00B606E3" w:rsidRDefault="008B5202" w:rsidP="008B5202">
            <w:pPr>
              <w:jc w:val="center"/>
              <w:rPr>
                <w:lang w:val="vi-VN"/>
              </w:rPr>
            </w:pPr>
            <w:r w:rsidRPr="008B5202">
              <w:rPr>
                <w:lang w:val="vi-VN"/>
              </w:rPr>
              <w:t>USB Request Block</w:t>
            </w:r>
          </w:p>
        </w:tc>
        <w:tc>
          <w:tcPr>
            <w:tcW w:w="3055" w:type="dxa"/>
          </w:tcPr>
          <w:p w:rsidR="00B606E3" w:rsidRDefault="008B5202" w:rsidP="008B5202">
            <w:pPr>
              <w:jc w:val="center"/>
              <w:rPr>
                <w:lang w:val="vi-VN"/>
              </w:rPr>
            </w:pPr>
            <w:r w:rsidRPr="008B5202">
              <w:rPr>
                <w:lang w:val="vi-VN"/>
              </w:rPr>
              <w:t>Khối yêu cầu USB</w:t>
            </w:r>
          </w:p>
        </w:tc>
      </w:tr>
      <w:tr w:rsidR="00B606E3" w:rsidTr="008B5202">
        <w:trPr>
          <w:jc w:val="center"/>
        </w:trPr>
        <w:tc>
          <w:tcPr>
            <w:tcW w:w="2515" w:type="dxa"/>
          </w:tcPr>
          <w:p w:rsidR="00B606E3" w:rsidRDefault="008B5202" w:rsidP="008B5202">
            <w:pPr>
              <w:jc w:val="center"/>
              <w:rPr>
                <w:lang w:val="vi-VN"/>
              </w:rPr>
            </w:pPr>
            <w:r w:rsidRPr="008B5202">
              <w:rPr>
                <w:lang w:val="vi-VN"/>
              </w:rPr>
              <w:t>Driver / Device Driver</w:t>
            </w:r>
          </w:p>
        </w:tc>
        <w:tc>
          <w:tcPr>
            <w:tcW w:w="3780" w:type="dxa"/>
          </w:tcPr>
          <w:p w:rsidR="00B606E3" w:rsidRDefault="00B606E3" w:rsidP="008B5202">
            <w:pPr>
              <w:jc w:val="center"/>
              <w:rPr>
                <w:lang w:val="vi-VN"/>
              </w:rPr>
            </w:pPr>
          </w:p>
        </w:tc>
        <w:tc>
          <w:tcPr>
            <w:tcW w:w="3055" w:type="dxa"/>
          </w:tcPr>
          <w:p w:rsidR="00B606E3" w:rsidRDefault="008B5202" w:rsidP="008B5202">
            <w:pPr>
              <w:jc w:val="center"/>
              <w:rPr>
                <w:lang w:val="vi-VN"/>
              </w:rPr>
            </w:pPr>
            <w:r w:rsidRPr="008B5202">
              <w:rPr>
                <w:lang w:val="vi-VN"/>
              </w:rPr>
              <w:t>Trình điều khiển thiết bị</w:t>
            </w:r>
          </w:p>
        </w:tc>
      </w:tr>
      <w:tr w:rsidR="00B606E3" w:rsidTr="008B5202">
        <w:trPr>
          <w:jc w:val="center"/>
        </w:trPr>
        <w:tc>
          <w:tcPr>
            <w:tcW w:w="2515" w:type="dxa"/>
          </w:tcPr>
          <w:p w:rsidR="00B606E3" w:rsidRDefault="008B5202" w:rsidP="008B5202">
            <w:pPr>
              <w:jc w:val="center"/>
              <w:rPr>
                <w:lang w:val="vi-VN"/>
              </w:rPr>
            </w:pPr>
            <w:r w:rsidRPr="008B5202">
              <w:rPr>
                <w:lang w:val="vi-VN"/>
              </w:rPr>
              <w:t>Configuration</w:t>
            </w:r>
          </w:p>
        </w:tc>
        <w:tc>
          <w:tcPr>
            <w:tcW w:w="3780" w:type="dxa"/>
          </w:tcPr>
          <w:p w:rsidR="00B606E3" w:rsidRDefault="00B606E3" w:rsidP="008B5202">
            <w:pPr>
              <w:jc w:val="center"/>
              <w:rPr>
                <w:lang w:val="vi-VN"/>
              </w:rPr>
            </w:pPr>
          </w:p>
        </w:tc>
        <w:tc>
          <w:tcPr>
            <w:tcW w:w="3055" w:type="dxa"/>
          </w:tcPr>
          <w:p w:rsidR="00B606E3" w:rsidRDefault="008B5202" w:rsidP="008B5202">
            <w:pPr>
              <w:jc w:val="center"/>
              <w:rPr>
                <w:lang w:val="vi-VN"/>
              </w:rPr>
            </w:pPr>
            <w:r w:rsidRPr="008B5202">
              <w:rPr>
                <w:lang w:val="vi-VN"/>
              </w:rPr>
              <w:t>Cấu hình</w:t>
            </w:r>
          </w:p>
        </w:tc>
      </w:tr>
      <w:tr w:rsidR="00B606E3" w:rsidTr="008B5202">
        <w:trPr>
          <w:jc w:val="center"/>
        </w:trPr>
        <w:tc>
          <w:tcPr>
            <w:tcW w:w="2515" w:type="dxa"/>
          </w:tcPr>
          <w:p w:rsidR="00B606E3" w:rsidRDefault="008B5202" w:rsidP="008B5202">
            <w:pPr>
              <w:jc w:val="center"/>
              <w:rPr>
                <w:lang w:val="vi-VN"/>
              </w:rPr>
            </w:pPr>
            <w:r w:rsidRPr="008B5202">
              <w:rPr>
                <w:lang w:val="vi-VN"/>
              </w:rPr>
              <w:t>Endpoint</w:t>
            </w:r>
          </w:p>
        </w:tc>
        <w:tc>
          <w:tcPr>
            <w:tcW w:w="3780" w:type="dxa"/>
          </w:tcPr>
          <w:p w:rsidR="00B606E3" w:rsidRDefault="00B606E3" w:rsidP="008B5202">
            <w:pPr>
              <w:jc w:val="center"/>
              <w:rPr>
                <w:lang w:val="vi-VN"/>
              </w:rPr>
            </w:pPr>
          </w:p>
        </w:tc>
        <w:tc>
          <w:tcPr>
            <w:tcW w:w="3055" w:type="dxa"/>
          </w:tcPr>
          <w:p w:rsidR="00B606E3" w:rsidRDefault="008B5202" w:rsidP="008B5202">
            <w:pPr>
              <w:jc w:val="center"/>
              <w:rPr>
                <w:lang w:val="vi-VN"/>
              </w:rPr>
            </w:pPr>
            <w:r w:rsidRPr="008B5202">
              <w:rPr>
                <w:lang w:val="vi-VN"/>
              </w:rPr>
              <w:t>Điểm cuối</w:t>
            </w:r>
          </w:p>
        </w:tc>
      </w:tr>
      <w:tr w:rsidR="008B5202" w:rsidTr="008B5202">
        <w:trPr>
          <w:jc w:val="center"/>
        </w:trPr>
        <w:tc>
          <w:tcPr>
            <w:tcW w:w="2515" w:type="dxa"/>
          </w:tcPr>
          <w:p w:rsidR="008B5202" w:rsidRPr="008B5202" w:rsidRDefault="008B5202" w:rsidP="008B5202">
            <w:pPr>
              <w:jc w:val="center"/>
              <w:rPr>
                <w:lang w:val="vi-VN"/>
              </w:rPr>
            </w:pPr>
            <w:r w:rsidRPr="008B5202">
              <w:rPr>
                <w:lang w:val="vi-VN"/>
              </w:rPr>
              <w:t>User/Kernel Mode</w:t>
            </w:r>
          </w:p>
        </w:tc>
        <w:tc>
          <w:tcPr>
            <w:tcW w:w="3780" w:type="dxa"/>
          </w:tcPr>
          <w:p w:rsidR="008B5202" w:rsidRDefault="008B5202" w:rsidP="008B5202">
            <w:pPr>
              <w:jc w:val="center"/>
              <w:rPr>
                <w:lang w:val="vi-VN"/>
              </w:rPr>
            </w:pPr>
          </w:p>
        </w:tc>
        <w:tc>
          <w:tcPr>
            <w:tcW w:w="3055" w:type="dxa"/>
          </w:tcPr>
          <w:p w:rsidR="008B5202" w:rsidRPr="008B5202" w:rsidRDefault="008B5202" w:rsidP="008B5202">
            <w:pPr>
              <w:jc w:val="center"/>
              <w:rPr>
                <w:lang w:val="vi-VN"/>
              </w:rPr>
            </w:pPr>
            <w:r w:rsidRPr="008B5202">
              <w:rPr>
                <w:lang w:val="vi-VN"/>
              </w:rPr>
              <w:t>Chế độ người dùng / nhân</w:t>
            </w:r>
          </w:p>
        </w:tc>
      </w:tr>
      <w:tr w:rsidR="008B5202" w:rsidTr="008B5202">
        <w:trPr>
          <w:jc w:val="center"/>
        </w:trPr>
        <w:tc>
          <w:tcPr>
            <w:tcW w:w="2515" w:type="dxa"/>
          </w:tcPr>
          <w:p w:rsidR="008B5202" w:rsidRPr="008B5202" w:rsidRDefault="008B5202" w:rsidP="008B5202">
            <w:pPr>
              <w:jc w:val="center"/>
              <w:rPr>
                <w:lang w:val="vi-VN"/>
              </w:rPr>
            </w:pPr>
            <w:r w:rsidRPr="008B5202">
              <w:rPr>
                <w:lang w:val="vi-VN"/>
              </w:rPr>
              <w:t>User/Kernel Space</w:t>
            </w:r>
          </w:p>
        </w:tc>
        <w:tc>
          <w:tcPr>
            <w:tcW w:w="3780" w:type="dxa"/>
          </w:tcPr>
          <w:p w:rsidR="008B5202" w:rsidRDefault="008B5202" w:rsidP="008B5202">
            <w:pPr>
              <w:jc w:val="center"/>
              <w:rPr>
                <w:lang w:val="vi-VN"/>
              </w:rPr>
            </w:pPr>
          </w:p>
        </w:tc>
        <w:tc>
          <w:tcPr>
            <w:tcW w:w="3055" w:type="dxa"/>
          </w:tcPr>
          <w:p w:rsidR="008B5202" w:rsidRPr="008B5202" w:rsidRDefault="008B5202" w:rsidP="008B5202">
            <w:pPr>
              <w:jc w:val="center"/>
              <w:rPr>
                <w:lang w:val="vi-VN"/>
              </w:rPr>
            </w:pPr>
            <w:r>
              <w:rPr>
                <w:lang w:val="vi-VN"/>
              </w:rPr>
              <w:t>Không gian người dùng /</w:t>
            </w:r>
            <w:r>
              <w:t xml:space="preserve"> </w:t>
            </w:r>
            <w:r w:rsidRPr="008B5202">
              <w:rPr>
                <w:lang w:val="vi-VN"/>
              </w:rPr>
              <w:t>nhân</w:t>
            </w:r>
          </w:p>
        </w:tc>
      </w:tr>
      <w:tr w:rsidR="008B5202" w:rsidTr="008B5202">
        <w:trPr>
          <w:jc w:val="center"/>
        </w:trPr>
        <w:tc>
          <w:tcPr>
            <w:tcW w:w="2515" w:type="dxa"/>
          </w:tcPr>
          <w:p w:rsidR="008B5202" w:rsidRPr="008B5202" w:rsidRDefault="008B5202" w:rsidP="008B5202">
            <w:pPr>
              <w:jc w:val="center"/>
              <w:rPr>
                <w:lang w:val="vi-VN"/>
              </w:rPr>
            </w:pPr>
            <w:r w:rsidRPr="008B5202">
              <w:rPr>
                <w:lang w:val="vi-VN"/>
              </w:rPr>
              <w:t>Linux Kernel Module</w:t>
            </w:r>
          </w:p>
        </w:tc>
        <w:tc>
          <w:tcPr>
            <w:tcW w:w="3780" w:type="dxa"/>
          </w:tcPr>
          <w:p w:rsidR="008B5202" w:rsidRDefault="008B5202" w:rsidP="008B5202">
            <w:pPr>
              <w:jc w:val="center"/>
              <w:rPr>
                <w:lang w:val="vi-VN"/>
              </w:rPr>
            </w:pPr>
          </w:p>
        </w:tc>
        <w:tc>
          <w:tcPr>
            <w:tcW w:w="3055" w:type="dxa"/>
          </w:tcPr>
          <w:p w:rsidR="008B5202" w:rsidRPr="008B5202" w:rsidRDefault="008B5202" w:rsidP="008B5202">
            <w:pPr>
              <w:jc w:val="center"/>
              <w:rPr>
                <w:lang w:val="vi-VN"/>
              </w:rPr>
            </w:pPr>
            <w:r w:rsidRPr="008B5202">
              <w:rPr>
                <w:lang w:val="vi-VN"/>
              </w:rPr>
              <w:t>Mô-đun nhân Linux</w:t>
            </w:r>
          </w:p>
        </w:tc>
      </w:tr>
    </w:tbl>
    <w:p w:rsidR="001B105F" w:rsidRDefault="001B105F" w:rsidP="00DA6811">
      <w:pPr>
        <w:rPr>
          <w:lang w:val="vi-VN"/>
        </w:rPr>
      </w:pPr>
    </w:p>
    <w:p w:rsidR="00B606E3" w:rsidRDefault="00B606E3" w:rsidP="00DA6811">
      <w:pPr>
        <w:rPr>
          <w:rFonts w:cs="Arial"/>
          <w:kern w:val="32"/>
          <w:szCs w:val="32"/>
          <w:lang w:val="vi-VN"/>
        </w:rPr>
      </w:pPr>
      <w:r>
        <w:rPr>
          <w:lang w:val="vi-VN"/>
        </w:rPr>
        <w:br w:type="page"/>
      </w:r>
    </w:p>
    <w:p w:rsidR="006E2E29" w:rsidRPr="007B3D8A" w:rsidRDefault="002774FF" w:rsidP="00DA6811">
      <w:pPr>
        <w:pStyle w:val="Heading1"/>
      </w:pPr>
      <w:bookmarkStart w:id="6" w:name="_Toc535441913"/>
      <w:r>
        <w:lastRenderedPageBreak/>
        <w:t xml:space="preserve">CHƯƠNG 1: </w:t>
      </w:r>
      <w:r w:rsidR="00E80CAB">
        <w:t>TÌM HIỂU VỀ LINUX</w:t>
      </w:r>
      <w:bookmarkEnd w:id="6"/>
    </w:p>
    <w:p w:rsidR="006E2E29" w:rsidRDefault="00C76E23" w:rsidP="008B5202">
      <w:pPr>
        <w:pStyle w:val="Heading2"/>
        <w:numPr>
          <w:ilvl w:val="1"/>
          <w:numId w:val="7"/>
        </w:numPr>
      </w:pPr>
      <w:r>
        <w:t xml:space="preserve"> </w:t>
      </w:r>
      <w:bookmarkStart w:id="7" w:name="_Toc535441914"/>
      <w:r w:rsidR="006519B1">
        <w:t>Giới thiệu về Linux</w:t>
      </w:r>
      <w:bookmarkEnd w:id="7"/>
    </w:p>
    <w:p w:rsidR="006519B1" w:rsidRDefault="006519B1" w:rsidP="00DA6811">
      <w:r>
        <w:t>Linux là tên gọi của một hệ điều hành máy tính và cũng là tên hạt nhân của hệ điều hành. Nó có lẽ là một ví dụ nổi tiếng nhất của phần mềm tự do và c</w:t>
      </w:r>
      <w:r w:rsidR="00E80CAB">
        <w:t>ủa việc phát triển mã nguồn mở.</w:t>
      </w:r>
    </w:p>
    <w:p w:rsidR="006519B1" w:rsidRDefault="006519B1" w:rsidP="00DA6811">
      <w:r>
        <w:t>Phiên bản Linux đầu tiên do Linus Torvalds viết vào năm 1991, lúc ông còn là một sinh viên của Đại học Helsinki tại Phần Lan. Ông làm việc một cách hăng say trong vòng 3 năm liên tục và cho ra đời phiên bản Linux 1.0 vào năm 1994. Bộ phận chủ yếu này được phát triển và tung ra trên thị trường dưới bản quyền GNU General Public License. Do đó mà bất cứ ai cũng có thể</w:t>
      </w:r>
      <w:r w:rsidR="00E80CAB">
        <w:t xml:space="preserve"> tải và xem mã nguồn của Linux.</w:t>
      </w:r>
    </w:p>
    <w:p w:rsidR="00E80CAB" w:rsidRDefault="006519B1" w:rsidP="00DA6811">
      <w:r>
        <w:t>Một cách chính xác, thuật ngữ "Linux" được sử dụng để chỉ Nhân Linux, nhưng tên này được sử dụng một cách rộng rãi để miêu tả tổng thể một hệ điều hành tương tự Unix (còn được biết đến dưới tên GNU/Linux) được tạo ra bởi việc đóng gói nhân Linux cùng với các thư viện và công cụ GNU, cũng như là các bản phân phối Linux. Thực tế thì đó là tập hợp một số lượng lớn các phần mềm như máy chủ web, các ngôn ngữ lập trình, các hệ quản trị cơ sở dữ liệu, các môi trường desktop như GNOME và KDE, và các ứng dụng thích hợp cho công việc văn phòng như OpenOffice, LibreOffice.</w:t>
      </w:r>
    </w:p>
    <w:p w:rsidR="006E2E29" w:rsidRDefault="00DA3A72" w:rsidP="008B5202">
      <w:pPr>
        <w:pStyle w:val="Heading2"/>
        <w:numPr>
          <w:ilvl w:val="1"/>
          <w:numId w:val="7"/>
        </w:numPr>
      </w:pPr>
      <w:r>
        <w:t xml:space="preserve"> </w:t>
      </w:r>
      <w:bookmarkStart w:id="8" w:name="_Toc535441915"/>
      <w:r w:rsidR="00E80CAB">
        <w:t>K</w:t>
      </w:r>
      <w:r w:rsidR="00E80CAB" w:rsidRPr="00E80CAB">
        <w:t>iến trúc hệ điều hành Linux</w:t>
      </w:r>
      <w:bookmarkEnd w:id="8"/>
    </w:p>
    <w:p w:rsidR="006F2024" w:rsidRPr="006F2024" w:rsidRDefault="006F2024" w:rsidP="00C76E23">
      <w:pPr>
        <w:pStyle w:val="Heading2"/>
      </w:pPr>
      <w:bookmarkStart w:id="9" w:name="_Toc535441916"/>
      <w:r w:rsidRPr="006F2024">
        <w:t>Linux kernel</w:t>
      </w:r>
      <w:bookmarkEnd w:id="9"/>
    </w:p>
    <w:p w:rsidR="0047695E" w:rsidRDefault="0047695E" w:rsidP="00DA6811">
      <w:r>
        <w:t xml:space="preserve">Vào năm 1991, dựa trên UNIX kernel, Linus Torvalds đã tạo ra Linux kernel chạy trên máy tính của ông ấy. Dựa vào chức năng của hệ điều hành, Linux kernel được </w:t>
      </w:r>
      <w:r w:rsidR="0033735C">
        <w:t>chia làm 6 thành phần:</w:t>
      </w:r>
    </w:p>
    <w:p w:rsidR="0047695E" w:rsidRDefault="0047695E" w:rsidP="008B5202">
      <w:pPr>
        <w:pStyle w:val="ListParagraph"/>
        <w:numPr>
          <w:ilvl w:val="0"/>
          <w:numId w:val="3"/>
        </w:numPr>
      </w:pPr>
      <w:r w:rsidRPr="002568CB">
        <w:rPr>
          <w:b/>
        </w:rPr>
        <w:t>Process management</w:t>
      </w:r>
      <w:r>
        <w:t>: có nhiệm vụ quản lý các tiến trình, bao gồm các công việc:</w:t>
      </w:r>
    </w:p>
    <w:p w:rsidR="0047695E" w:rsidRDefault="0047695E" w:rsidP="008B5202">
      <w:pPr>
        <w:pStyle w:val="ListParagraph"/>
        <w:numPr>
          <w:ilvl w:val="0"/>
          <w:numId w:val="2"/>
        </w:numPr>
      </w:pPr>
      <w:r>
        <w:t>Tạo/hủy các tiến trình.</w:t>
      </w:r>
    </w:p>
    <w:p w:rsidR="0047695E" w:rsidRDefault="0047695E" w:rsidP="008B5202">
      <w:pPr>
        <w:pStyle w:val="ListParagraph"/>
        <w:numPr>
          <w:ilvl w:val="0"/>
          <w:numId w:val="2"/>
        </w:numPr>
      </w:pPr>
      <w:r>
        <w:t>Lập lịch cho các tiến trình. Đây thực chất là lên kế hoạch: CPU sẽ thực thi chương trình khi nào, thực thi trong bao lâu, tiếp theo là chương trình nào.</w:t>
      </w:r>
    </w:p>
    <w:p w:rsidR="0047695E" w:rsidRDefault="0047695E" w:rsidP="008B5202">
      <w:pPr>
        <w:pStyle w:val="ListParagraph"/>
        <w:numPr>
          <w:ilvl w:val="0"/>
          <w:numId w:val="2"/>
        </w:numPr>
      </w:pPr>
      <w:r>
        <w:t>Hỗ trợ các tiến trình giao tiếp với nhau.</w:t>
      </w:r>
    </w:p>
    <w:p w:rsidR="0047695E" w:rsidRDefault="0047695E" w:rsidP="008B5202">
      <w:pPr>
        <w:pStyle w:val="ListParagraph"/>
        <w:numPr>
          <w:ilvl w:val="0"/>
          <w:numId w:val="2"/>
        </w:numPr>
      </w:pPr>
      <w:r>
        <w:t>Đồng bộ hoạt động của các tiến trình để tránh xảy ra tranh chấp tài nguyên.</w:t>
      </w:r>
    </w:p>
    <w:p w:rsidR="0047695E" w:rsidRPr="002568CB" w:rsidRDefault="0047695E" w:rsidP="008B5202">
      <w:pPr>
        <w:pStyle w:val="ListParagraph"/>
        <w:numPr>
          <w:ilvl w:val="0"/>
          <w:numId w:val="3"/>
        </w:numPr>
      </w:pPr>
      <w:r w:rsidRPr="002568CB">
        <w:rPr>
          <w:b/>
        </w:rPr>
        <w:t xml:space="preserve">Memory management: </w:t>
      </w:r>
      <w:r w:rsidRPr="002568CB">
        <w:t>có nhiệm vụ quản lý bộ nhớ, bao gồm các công việc:</w:t>
      </w:r>
    </w:p>
    <w:p w:rsidR="0047695E" w:rsidRDefault="0047695E" w:rsidP="008B5202">
      <w:pPr>
        <w:pStyle w:val="ListParagraph"/>
        <w:numPr>
          <w:ilvl w:val="0"/>
          <w:numId w:val="2"/>
        </w:numPr>
      </w:pPr>
      <w:r>
        <w:t>Cấp phát bộ nhớ trước khi đưa chương trình vào, thu hồi bộ nhớ khi tiến trình kết thúc.</w:t>
      </w:r>
    </w:p>
    <w:p w:rsidR="0047695E" w:rsidRDefault="0047695E" w:rsidP="008B5202">
      <w:pPr>
        <w:pStyle w:val="ListParagraph"/>
        <w:numPr>
          <w:ilvl w:val="0"/>
          <w:numId w:val="2"/>
        </w:numPr>
      </w:pPr>
      <w:r>
        <w:t>Đảm bảo chương trình nào cũng có cơ hội được đưa vào bộ nhớ.</w:t>
      </w:r>
    </w:p>
    <w:p w:rsidR="0047695E" w:rsidRDefault="0047695E" w:rsidP="008B5202">
      <w:pPr>
        <w:pStyle w:val="ListParagraph"/>
        <w:numPr>
          <w:ilvl w:val="0"/>
          <w:numId w:val="2"/>
        </w:numPr>
      </w:pPr>
      <w:r>
        <w:lastRenderedPageBreak/>
        <w:t>Bảo vệ vùng nhớ của mỗi tiến trình.</w:t>
      </w:r>
    </w:p>
    <w:p w:rsidR="0047695E" w:rsidRPr="002568CB" w:rsidRDefault="0047695E" w:rsidP="008B5202">
      <w:pPr>
        <w:pStyle w:val="ListParagraph"/>
        <w:numPr>
          <w:ilvl w:val="0"/>
          <w:numId w:val="3"/>
        </w:numPr>
      </w:pPr>
      <w:r w:rsidRPr="002568CB">
        <w:rPr>
          <w:b/>
        </w:rPr>
        <w:t xml:space="preserve">Device management: </w:t>
      </w:r>
      <w:r w:rsidRPr="002568CB">
        <w:t>có nhiệm vụ quản lý thiết bị, bao gồm các công việc:</w:t>
      </w:r>
    </w:p>
    <w:p w:rsidR="0047695E" w:rsidRDefault="0047695E" w:rsidP="008B5202">
      <w:pPr>
        <w:pStyle w:val="ListParagraph"/>
        <w:numPr>
          <w:ilvl w:val="0"/>
          <w:numId w:val="2"/>
        </w:numPr>
      </w:pPr>
      <w:r>
        <w:t>Điều khiển hoạt động của các thiết bị.</w:t>
      </w:r>
    </w:p>
    <w:p w:rsidR="0047695E" w:rsidRDefault="0047695E" w:rsidP="008B5202">
      <w:pPr>
        <w:pStyle w:val="ListParagraph"/>
        <w:numPr>
          <w:ilvl w:val="0"/>
          <w:numId w:val="2"/>
        </w:numPr>
      </w:pPr>
      <w:r>
        <w:t>Giám sát trạng thái của các thiết bị.</w:t>
      </w:r>
    </w:p>
    <w:p w:rsidR="0047695E" w:rsidRDefault="0047695E" w:rsidP="008B5202">
      <w:pPr>
        <w:pStyle w:val="ListParagraph"/>
        <w:numPr>
          <w:ilvl w:val="0"/>
          <w:numId w:val="2"/>
        </w:numPr>
      </w:pPr>
      <w:r>
        <w:t>Trao đổi dữ liệu với các thiết bị.</w:t>
      </w:r>
    </w:p>
    <w:p w:rsidR="0047695E" w:rsidRDefault="0047695E" w:rsidP="008B5202">
      <w:pPr>
        <w:pStyle w:val="ListParagraph"/>
        <w:numPr>
          <w:ilvl w:val="0"/>
          <w:numId w:val="2"/>
        </w:numPr>
      </w:pPr>
      <w:r>
        <w:t>Lập lịch sử dụng các thiết bị, đặc biệt là thiết bị lưu trữ (ví dụ ổ cứng).</w:t>
      </w:r>
    </w:p>
    <w:p w:rsidR="0047695E" w:rsidRPr="002568CB" w:rsidRDefault="0047695E" w:rsidP="008B5202">
      <w:pPr>
        <w:pStyle w:val="ListParagraph"/>
        <w:numPr>
          <w:ilvl w:val="0"/>
          <w:numId w:val="3"/>
        </w:numPr>
      </w:pPr>
      <w:r w:rsidRPr="002568CB">
        <w:rPr>
          <w:b/>
        </w:rPr>
        <w:t xml:space="preserve">File system management: </w:t>
      </w:r>
      <w:r w:rsidRPr="002568CB">
        <w:t>có nhiệm vụ quản lý dữ liệu trên thiết bị lưu trữ (như ổ cứng, thẻ nhớ). Quản lý dữ liệu gồm các công việc: thêm, tìm kiếm, sửa, xóa dữ liệu.</w:t>
      </w:r>
    </w:p>
    <w:p w:rsidR="0047695E" w:rsidRPr="002568CB" w:rsidRDefault="0047695E" w:rsidP="008B5202">
      <w:pPr>
        <w:pStyle w:val="ListParagraph"/>
        <w:numPr>
          <w:ilvl w:val="0"/>
          <w:numId w:val="3"/>
        </w:numPr>
      </w:pPr>
      <w:r w:rsidRPr="002568CB">
        <w:rPr>
          <w:b/>
        </w:rPr>
        <w:t xml:space="preserve">Networking management: </w:t>
      </w:r>
      <w:r w:rsidRPr="002568CB">
        <w:t>có nhiệm vụ quản lý các gói tin (packet) theo mô hình TCP/IP.</w:t>
      </w:r>
    </w:p>
    <w:p w:rsidR="0047695E" w:rsidRDefault="0047695E" w:rsidP="008B5202">
      <w:pPr>
        <w:pStyle w:val="ListParagraph"/>
        <w:numPr>
          <w:ilvl w:val="0"/>
          <w:numId w:val="3"/>
        </w:numPr>
      </w:pPr>
      <w:r w:rsidRPr="002568CB">
        <w:rPr>
          <w:b/>
        </w:rPr>
        <w:t>System call Interface</w:t>
      </w:r>
      <w:r w:rsidRPr="002568CB">
        <w:t>: có nhiệm vụ cung cấp các dịch vụ sử dụng phần cứng cho các tiến trình. Mỗi dịch vụ được gọi là một system call.</w:t>
      </w:r>
    </w:p>
    <w:p w:rsidR="002774FF" w:rsidRDefault="002774FF" w:rsidP="00DA6811">
      <w:r>
        <w:rPr>
          <w:noProof/>
        </w:rPr>
        <w:drawing>
          <wp:inline distT="0" distB="0" distL="0" distR="0" wp14:anchorId="2D5B353E" wp14:editId="1F166178">
            <wp:extent cx="5943600" cy="3693484"/>
            <wp:effectExtent l="0" t="0" r="0" b="2540"/>
            <wp:docPr id="1" name="Picture 1" descr="https://vimentor.com/storage/upload/ckeditor/30-11-2018-08-21-1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30-11-2018-08-21-17-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93484"/>
                    </a:xfrm>
                    <a:prstGeom prst="rect">
                      <a:avLst/>
                    </a:prstGeom>
                    <a:noFill/>
                    <a:ln>
                      <a:noFill/>
                    </a:ln>
                  </pic:spPr>
                </pic:pic>
              </a:graphicData>
            </a:graphic>
          </wp:inline>
        </w:drawing>
      </w:r>
    </w:p>
    <w:p w:rsidR="002774FF" w:rsidRDefault="002774FF" w:rsidP="00DA6811">
      <w:r>
        <w:t>Hình 1:</w:t>
      </w:r>
      <w:r w:rsidRPr="002774FF">
        <w:t xml:space="preserve"> Kiến trúc của Linux kernel đứng ở góc độ quản lý (management point of view)</w:t>
      </w:r>
    </w:p>
    <w:p w:rsidR="0057063B" w:rsidRDefault="0057063B" w:rsidP="0057063B">
      <w:pPr>
        <w:rPr>
          <w:lang w:val="vi-VN"/>
        </w:rPr>
      </w:pPr>
      <w:r w:rsidRPr="006F2024">
        <w:rPr>
          <w:lang w:val="vi-VN"/>
        </w:rPr>
        <w:t>Khi triển khai thực tế, mã nguồn của Linux kernel gồm các thư mục sau:</w:t>
      </w:r>
    </w:p>
    <w:p w:rsidR="0057063B" w:rsidRDefault="0057063B" w:rsidP="00DA6811"/>
    <w:tbl>
      <w:tblPr>
        <w:tblpPr w:leftFromText="180" w:rightFromText="180" w:vertAnchor="text" w:horzAnchor="page" w:tblpX="2181" w:tblpY="336"/>
        <w:tblW w:w="906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5"/>
        <w:gridCol w:w="7523"/>
      </w:tblGrid>
      <w:tr w:rsidR="002774FF" w:rsidRPr="006F2024" w:rsidTr="00010BF7">
        <w:trPr>
          <w:trHeight w:val="216"/>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rFonts w:ascii="Roboto-Regular" w:hAnsi="Roboto-Regular"/>
                <w:color w:val="4A4A4A"/>
                <w:sz w:val="27"/>
                <w:szCs w:val="27"/>
              </w:rPr>
            </w:pPr>
            <w:r w:rsidRPr="006F2024">
              <w:lastRenderedPageBreak/>
              <w:t>Thư mục</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r w:rsidRPr="006F2024">
              <w:t>Vai trò</w:t>
            </w:r>
          </w:p>
        </w:tc>
      </w:tr>
      <w:tr w:rsidR="002774FF" w:rsidRPr="006F2024" w:rsidTr="00010BF7">
        <w:trPr>
          <w:trHeight w:val="473"/>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/arch</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giúp Linux kernel có thể thực thi được trên nhiều kiến trúc CPU khác nhau như x86, alpha, arm, mips, mk68, powerpc, sparc,…</w:t>
            </w:r>
          </w:p>
        </w:tc>
      </w:tr>
      <w:tr w:rsidR="002774FF" w:rsidRPr="006F2024" w:rsidTr="00010BF7">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/block</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lập lịch cho các thiết bị lưu trữ.</w:t>
            </w:r>
          </w:p>
        </w:tc>
      </w:tr>
      <w:tr w:rsidR="002774FF" w:rsidRPr="006F2024" w:rsidTr="00010BF7">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/drivers</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để triển khai nhiệm vụ điều khiển, giám sát, trao đổi dữ liệu với các thiết bị.</w:t>
            </w:r>
          </w:p>
        </w:tc>
      </w:tr>
      <w:tr w:rsidR="002774FF" w:rsidRPr="006F2024" w:rsidTr="00010BF7">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/fs</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quản lý dữ liệu trên các thiết bị lưu trữ.</w:t>
            </w:r>
          </w:p>
        </w:tc>
      </w:tr>
      <w:tr w:rsidR="002774FF" w:rsidRPr="006F2024" w:rsidTr="00010BF7">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/ipc</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giao tiếp giữa các tiến trình</w:t>
            </w:r>
          </w:p>
        </w:tc>
      </w:tr>
      <w:tr w:rsidR="002774FF" w:rsidRPr="006F2024" w:rsidTr="00010BF7">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/kernel</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lập lịch và đồng bộ hoạt động của các tiến trình.</w:t>
            </w:r>
          </w:p>
        </w:tc>
      </w:tr>
      <w:tr w:rsidR="002774FF" w:rsidRPr="006F2024" w:rsidTr="00010BF7">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/mm</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quản lý bộ nhớ</w:t>
            </w:r>
          </w:p>
        </w:tc>
      </w:tr>
      <w:tr w:rsidR="002774FF" w:rsidRPr="006F2024" w:rsidTr="00010BF7">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/net</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DA6811">
            <w:pPr>
              <w:rPr>
                <w:lang w:val="vi-VN"/>
              </w:rPr>
            </w:pPr>
            <w:r w:rsidRPr="006F2024">
              <w:rPr>
                <w:lang w:val="vi-VN"/>
              </w:rPr>
              <w:t>Chứa mã nguồn triển khai nhiệm vụ xử lý các gói tin theo mô hình TCP/IP.</w:t>
            </w:r>
          </w:p>
        </w:tc>
      </w:tr>
    </w:tbl>
    <w:p w:rsidR="002774FF" w:rsidRDefault="002774FF" w:rsidP="0057063B">
      <w:pPr>
        <w:ind w:left="0"/>
        <w:rPr>
          <w:lang w:val="vi-VN"/>
        </w:rPr>
      </w:pPr>
    </w:p>
    <w:p w:rsidR="002774FF" w:rsidRPr="002774FF" w:rsidRDefault="002774FF" w:rsidP="0057063B">
      <w:pPr>
        <w:pStyle w:val="Heading2"/>
      </w:pPr>
      <w:bookmarkStart w:id="10" w:name="_Toc535441917"/>
      <w:r>
        <w:t>Các khái niệm thường dùng</w:t>
      </w:r>
      <w:bookmarkEnd w:id="10"/>
    </w:p>
    <w:p w:rsidR="00781C57" w:rsidRPr="00781C57" w:rsidRDefault="00781C57" w:rsidP="00DA6811">
      <w:pPr>
        <w:rPr>
          <w:lang w:val="vi-VN"/>
        </w:rPr>
      </w:pPr>
      <w:r w:rsidRPr="00781C57">
        <w:rPr>
          <w:lang w:val="vi-VN"/>
        </w:rPr>
        <w:t xml:space="preserve">Bộ nhớ RAM chứa các lệnh/dữ liệu dạng nhị phân của Linux kernel và các tiến trình. </w:t>
      </w:r>
      <w:r w:rsidR="006E6702">
        <w:rPr>
          <w:lang w:val="vi-VN"/>
        </w:rPr>
        <w:t>RAM được chia làm 2 miền (hình 2</w:t>
      </w:r>
      <w:r w:rsidRPr="00781C57">
        <w:rPr>
          <w:lang w:val="vi-VN"/>
        </w:rPr>
        <w:t>):</w:t>
      </w:r>
    </w:p>
    <w:p w:rsidR="00781C57" w:rsidRPr="00781C57" w:rsidRDefault="00781C57" w:rsidP="008B5202">
      <w:pPr>
        <w:pStyle w:val="ListParagraph"/>
        <w:numPr>
          <w:ilvl w:val="0"/>
          <w:numId w:val="1"/>
        </w:numPr>
        <w:rPr>
          <w:lang w:val="vi-VN"/>
        </w:rPr>
      </w:pPr>
      <w:r w:rsidRPr="00781C57">
        <w:rPr>
          <w:lang w:val="vi-VN"/>
        </w:rPr>
        <w:t>Kernel space là vùng không gian chứa các lệnh và dữ liệu của kernel.</w:t>
      </w:r>
    </w:p>
    <w:p w:rsidR="00781C57" w:rsidRDefault="00781C57" w:rsidP="008B5202">
      <w:pPr>
        <w:pStyle w:val="ListParagraph"/>
        <w:numPr>
          <w:ilvl w:val="0"/>
          <w:numId w:val="1"/>
        </w:numPr>
        <w:rPr>
          <w:lang w:val="vi-VN"/>
        </w:rPr>
      </w:pPr>
      <w:r w:rsidRPr="00781C57">
        <w:rPr>
          <w:lang w:val="vi-VN"/>
        </w:rPr>
        <w:t>User space là vùng không gian chứa các lệnh và dữ liệu của các tiến trình.</w:t>
      </w:r>
    </w:p>
    <w:p w:rsidR="00D40FA7" w:rsidRDefault="00D40FA7" w:rsidP="00DA6811">
      <w:pPr>
        <w:rPr>
          <w:lang w:val="vi-VN"/>
        </w:rPr>
      </w:pPr>
      <w:r>
        <w:rPr>
          <w:noProof/>
        </w:rPr>
        <w:lastRenderedPageBreak/>
        <w:drawing>
          <wp:inline distT="0" distB="0" distL="0" distR="0" wp14:anchorId="38A5F92F" wp14:editId="52554994">
            <wp:extent cx="5943600" cy="3421803"/>
            <wp:effectExtent l="0" t="0" r="0" b="7620"/>
            <wp:docPr id="175" name="Picture 175" descr="https://vimentor.com/storage/upload/ckeditor/30-11-2018-09-54-2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30-11-2018-09-54-27-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1803"/>
                    </a:xfrm>
                    <a:prstGeom prst="rect">
                      <a:avLst/>
                    </a:prstGeom>
                    <a:noFill/>
                    <a:ln>
                      <a:noFill/>
                    </a:ln>
                  </pic:spPr>
                </pic:pic>
              </a:graphicData>
            </a:graphic>
          </wp:inline>
        </w:drawing>
      </w:r>
    </w:p>
    <w:p w:rsidR="008A15B7" w:rsidRPr="008A15B7" w:rsidRDefault="008A15B7" w:rsidP="00DA6811">
      <w:r>
        <w:t xml:space="preserve">Hình 2: </w:t>
      </w:r>
      <w:r w:rsidRPr="008A15B7">
        <w:t>Kiến trúc Linux kernel đứng ở góc độ thực thi củ</w:t>
      </w:r>
      <w:r>
        <w:t>a CPU (execution point of view)</w:t>
      </w:r>
    </w:p>
    <w:p w:rsidR="00E72356" w:rsidRDefault="00E72356" w:rsidP="00DA6811">
      <w:pPr>
        <w:rPr>
          <w:lang w:val="vi-VN"/>
        </w:rPr>
      </w:pPr>
      <w:r w:rsidRPr="00D40FA7">
        <w:rPr>
          <w:lang w:val="vi-VN"/>
        </w:rPr>
        <w:t>CPU</w:t>
      </w:r>
      <w:r w:rsidR="00467711">
        <w:rPr>
          <w:lang w:val="vi-VN"/>
        </w:rPr>
        <w:t xml:space="preserve"> có 2 chế độ thực thi (hình 2</w:t>
      </w:r>
      <w:r>
        <w:rPr>
          <w:lang w:val="vi-VN"/>
        </w:rPr>
        <w:t>):</w:t>
      </w:r>
    </w:p>
    <w:p w:rsidR="00D40FA7" w:rsidRPr="00D40FA7" w:rsidRDefault="00D40FA7" w:rsidP="008B5202">
      <w:pPr>
        <w:pStyle w:val="ListParagraph"/>
        <w:numPr>
          <w:ilvl w:val="0"/>
          <w:numId w:val="1"/>
        </w:numPr>
        <w:rPr>
          <w:lang w:val="vi-VN"/>
        </w:rPr>
      </w:pPr>
      <w:r w:rsidRPr="00D40FA7">
        <w:rPr>
          <w:lang w:val="vi-VN"/>
        </w:rPr>
        <w:t>Khi CPU thực thi các lệnh của kernel, thì nó hoạt động ở chế độ kernel mode. Khi ở chế độ này, CPU sẽ thực hiện bất cứ lệnh nào trong tập lệnh của nó, và CPU có thể truy cập bất cứ địa chỉ nào trong không gian địa chỉ.</w:t>
      </w:r>
    </w:p>
    <w:p w:rsidR="00D40FA7" w:rsidRDefault="00D40FA7" w:rsidP="008B5202">
      <w:pPr>
        <w:pStyle w:val="ListParagraph"/>
        <w:numPr>
          <w:ilvl w:val="0"/>
          <w:numId w:val="1"/>
        </w:numPr>
        <w:rPr>
          <w:lang w:val="vi-VN"/>
        </w:rPr>
      </w:pPr>
      <w:r w:rsidRPr="00D40FA7">
        <w:rPr>
          <w:lang w:val="vi-VN"/>
        </w:rPr>
        <w:t>Khi CPU thực thi các lệnh của tiến trình, thì nó hoạt động ở chế độ user mode. Khi ở chế độ này, CPU chỉ thực hiện một phần tập lệnh của nó, và CPU cũng chỉ được phép truy cập một phần không gian địa chỉ.</w:t>
      </w:r>
    </w:p>
    <w:p w:rsidR="006F2024" w:rsidRDefault="008A15B7" w:rsidP="00DA6811">
      <w:pPr>
        <w:rPr>
          <w:lang w:val="vi-VN"/>
        </w:rPr>
      </w:pPr>
      <w:r w:rsidRPr="008A15B7">
        <w:rPr>
          <w:lang w:val="vi-VN"/>
        </w:rPr>
        <w:t xml:space="preserve">Khi một tiến trình cần sử dụng một dịch vụ nào đó của kernel, tiến trình sẽ gọi một </w:t>
      </w:r>
      <w:r w:rsidR="00BA68BA" w:rsidRPr="00BA68BA">
        <w:rPr>
          <w:b/>
        </w:rPr>
        <w:t>S</w:t>
      </w:r>
      <w:r w:rsidRPr="00BA68BA">
        <w:rPr>
          <w:b/>
          <w:lang w:val="vi-VN"/>
        </w:rPr>
        <w:t xml:space="preserve">ystem </w:t>
      </w:r>
      <w:r w:rsidR="00BA68BA" w:rsidRPr="00BA68BA">
        <w:rPr>
          <w:b/>
        </w:rPr>
        <w:t>C</w:t>
      </w:r>
      <w:r w:rsidRPr="00BA68BA">
        <w:rPr>
          <w:b/>
          <w:lang w:val="vi-VN"/>
        </w:rPr>
        <w:t>all</w:t>
      </w:r>
      <w:r w:rsidRPr="008A15B7">
        <w:rPr>
          <w:lang w:val="vi-VN"/>
        </w:rPr>
        <w:t xml:space="preserve">. System call cũng tương tự như các hàm bình thường khác (library call). Chỉ có điều, các library call được cung cấp bởi các thư viện trong user space, còn các system call được cung cấp bởi kernel. Do đó, khi tiến trình gọi các library call, CPU vẫn giữ nguyên chế độ thực thi user mode. Còn khi tiến trình gọi các system call, CPU phải chuyển sang chế độ kernel mode </w:t>
      </w:r>
      <w:r w:rsidR="00B6672E">
        <w:rPr>
          <w:lang w:val="vi-VN"/>
        </w:rPr>
        <w:t xml:space="preserve">để thực thi các lệnh của kernel. </w:t>
      </w:r>
      <w:r w:rsidRPr="008A15B7">
        <w:rPr>
          <w:lang w:val="vi-VN"/>
        </w:rPr>
        <w:t>Lúc này, ta nói rằng, CPU đang thực thi ở chế độ kernel mode, trong ngữ cảnh process context. Sau khi kernel thực hiện xong yêu cầu, kernel gửi trả kết quả cho tiến trình. Lúc này, CPU lại chuyển sang chế độ user mode để thực thi tiếp các lệnh của tiến trình.</w:t>
      </w:r>
    </w:p>
    <w:p w:rsidR="00595EDE" w:rsidRDefault="00595EDE" w:rsidP="00DA6811">
      <w:pPr>
        <w:rPr>
          <w:lang w:val="vi-VN"/>
        </w:rPr>
      </w:pPr>
      <w:r w:rsidRPr="00595EDE">
        <w:rPr>
          <w:lang w:val="vi-VN"/>
        </w:rPr>
        <w:lastRenderedPageBreak/>
        <w:t xml:space="preserve">Ngoài system call, </w:t>
      </w:r>
      <w:r w:rsidR="00BA68BA">
        <w:rPr>
          <w:b/>
          <w:lang w:val="vi-VN"/>
        </w:rPr>
        <w:t>N</w:t>
      </w:r>
      <w:r w:rsidRPr="00BA68BA">
        <w:rPr>
          <w:b/>
          <w:lang w:val="vi-VN"/>
        </w:rPr>
        <w:t>gắt</w:t>
      </w:r>
      <w:r w:rsidRPr="00595EDE">
        <w:rPr>
          <w:lang w:val="vi-VN"/>
        </w:rPr>
        <w:t xml:space="preserve"> cũng là một nguyên nhân khiến CPU chuyển chế độ t</w:t>
      </w:r>
      <w:r w:rsidR="00236496">
        <w:rPr>
          <w:lang w:val="vi-VN"/>
        </w:rPr>
        <w:t>hực thi sang kernel mode.</w:t>
      </w:r>
      <w:r w:rsidRPr="00595EDE">
        <w:rPr>
          <w:lang w:val="vi-VN"/>
        </w:rPr>
        <w:t xml:space="preserve"> Khi có một thiết bị muốn trao đổi dữ liệu với CPU, nó sẽ gửi một tín hiệu ngắt tới CPU bằng cách nâng điện áp trên chân INT của CPU. Khi đó, CPU sẽ ngừng thực thi các lệnh của tiến trình lại, chuyển sang chế độ kernel mode rồi thực thi một chương trình đặc biệt của kernel để xử lý tín hiệu ngắt đó. Lúc này, ta nói CPU đang thực thi ở chế độ kernel mode, trong ngữ cảnh interrupt context. Sau khi xử lý xong, CPU trở lại chế độ user mode và tiếp tục thực hiện các lệnh tiếp theo của tiến trình.</w:t>
      </w:r>
    </w:p>
    <w:p w:rsidR="00DA3A72" w:rsidRDefault="00DA3A72" w:rsidP="008B5202">
      <w:pPr>
        <w:pStyle w:val="Heading2"/>
        <w:numPr>
          <w:ilvl w:val="1"/>
          <w:numId w:val="7"/>
        </w:numPr>
      </w:pPr>
      <w:r>
        <w:t xml:space="preserve"> </w:t>
      </w:r>
      <w:bookmarkStart w:id="11" w:name="_Toc535441918"/>
      <w:r w:rsidRPr="00DA3A72">
        <w:t>Giới thiệu về Linux driver</w:t>
      </w:r>
      <w:bookmarkEnd w:id="11"/>
    </w:p>
    <w:p w:rsidR="00DA3A72" w:rsidRDefault="00DA3A72" w:rsidP="00DA6811">
      <w:r>
        <w:t>Driver là một phần mềm, gồm các lệnh, hướng dẫn CPU cách tương tác với thiết bị. Các thiết bị có thể là chuột, bàn phím, ổ cứng, card mạng, loa, màn hình,… Tuy nhiên, các thiết bị này không được nối trực tiếp với CPU, bởi vì:</w:t>
      </w:r>
    </w:p>
    <w:p w:rsidR="00DA3A72" w:rsidRPr="00DA3A72" w:rsidRDefault="00DA3A72" w:rsidP="008B5202">
      <w:pPr>
        <w:pStyle w:val="ListParagraph"/>
        <w:numPr>
          <w:ilvl w:val="0"/>
          <w:numId w:val="1"/>
        </w:numPr>
        <w:rPr>
          <w:lang w:val="vi-VN"/>
        </w:rPr>
      </w:pPr>
      <w:r w:rsidRPr="00DA3A72">
        <w:rPr>
          <w:lang w:val="vi-VN"/>
        </w:rPr>
        <w:t>Hệ thống có nhiều thiết bị, nhưng số lượng chân của CPU hữu hạn.</w:t>
      </w:r>
    </w:p>
    <w:p w:rsidR="00DA3A72" w:rsidRDefault="00DA3A72" w:rsidP="008B5202">
      <w:pPr>
        <w:pStyle w:val="ListParagraph"/>
        <w:numPr>
          <w:ilvl w:val="0"/>
          <w:numId w:val="1"/>
        </w:numPr>
        <w:rPr>
          <w:lang w:val="vi-VN"/>
        </w:rPr>
      </w:pPr>
      <w:r w:rsidRPr="00DA3A72">
        <w:rPr>
          <w:lang w:val="vi-VN"/>
        </w:rPr>
        <w:t>Tốc độ làm việc của các thiết bị thấp hơn nhiều so với CPU.</w:t>
      </w:r>
    </w:p>
    <w:p w:rsidR="00DA3A72" w:rsidRDefault="00DA3A72" w:rsidP="00DA6811">
      <w:pPr>
        <w:rPr>
          <w:lang w:val="vi-VN"/>
        </w:rPr>
      </w:pPr>
      <w:r w:rsidRPr="00DA3A72">
        <w:rPr>
          <w:lang w:val="vi-VN"/>
        </w:rPr>
        <w:t xml:space="preserve">Chính vì vậy, các thiết bị kết nối với CPU thông qua một thiết bị khác, gọi là bộ điều khiển (device controller). </w:t>
      </w:r>
    </w:p>
    <w:p w:rsidR="00DA3A72" w:rsidRDefault="00DA3A72" w:rsidP="00DA6811">
      <w:r w:rsidRPr="00DA3A72">
        <w:rPr>
          <w:lang w:val="vi-VN"/>
        </w:rPr>
        <w:t>Đứng từ góc độ của CPU, bộ điều khiển cũng chỉ là một thiết bị. Do đó, cần có driver hướng dẫn CPU làm việc với bộ điều khiển. Driver này được gọi là bus driver. Còn driver hướng dẫn CPU làm việc với thiết bị thì được gọi là device driver</w:t>
      </w:r>
      <w:r>
        <w:t xml:space="preserve">. </w:t>
      </w:r>
    </w:p>
    <w:p w:rsidR="00795C86" w:rsidRDefault="00795C86" w:rsidP="00DA6811">
      <w:r>
        <w:rPr>
          <w:noProof/>
        </w:rPr>
        <w:drawing>
          <wp:inline distT="0" distB="0" distL="0" distR="0" wp14:anchorId="2CF493E0" wp14:editId="3DD9BB70">
            <wp:extent cx="5943600" cy="2567290"/>
            <wp:effectExtent l="0" t="0" r="0" b="5080"/>
            <wp:docPr id="2" name="Picture 2" descr="https://vimentor.com/storage/upload/ckeditor/08-12-2018-20-31-1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mentor.com/storage/upload/ckeditor/08-12-2018-20-31-18-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7290"/>
                    </a:xfrm>
                    <a:prstGeom prst="rect">
                      <a:avLst/>
                    </a:prstGeom>
                    <a:noFill/>
                    <a:ln>
                      <a:noFill/>
                    </a:ln>
                  </pic:spPr>
                </pic:pic>
              </a:graphicData>
            </a:graphic>
          </wp:inline>
        </w:drawing>
      </w:r>
    </w:p>
    <w:p w:rsidR="00795C86" w:rsidRDefault="00795C86" w:rsidP="00DA6811">
      <w:r>
        <w:t>Trong khuôn khổ bản báo cáo này, chúng ta sẽ chỉ nghiên cứu về device driver.</w:t>
      </w:r>
    </w:p>
    <w:p w:rsidR="00795C86" w:rsidRDefault="00795C86" w:rsidP="008B5202">
      <w:pPr>
        <w:pStyle w:val="Heading2"/>
        <w:numPr>
          <w:ilvl w:val="1"/>
          <w:numId w:val="7"/>
        </w:numPr>
      </w:pPr>
      <w:bookmarkStart w:id="12" w:name="_Toc535441919"/>
      <w:r w:rsidRPr="00795C86">
        <w:t>Giới thiệu về Linux device driver</w:t>
      </w:r>
      <w:bookmarkEnd w:id="12"/>
    </w:p>
    <w:p w:rsidR="00795C86" w:rsidRDefault="00795C86" w:rsidP="00DA6811">
      <w:r>
        <w:t>Device driver gồm 2 phần:</w:t>
      </w:r>
    </w:p>
    <w:p w:rsidR="00795C86" w:rsidRPr="00795C86" w:rsidRDefault="00795C86" w:rsidP="008B5202">
      <w:pPr>
        <w:pStyle w:val="ListParagraph"/>
        <w:numPr>
          <w:ilvl w:val="0"/>
          <w:numId w:val="1"/>
        </w:numPr>
        <w:rPr>
          <w:lang w:val="vi-VN"/>
        </w:rPr>
      </w:pPr>
      <w:r w:rsidRPr="00795C86">
        <w:rPr>
          <w:lang w:val="vi-VN"/>
        </w:rPr>
        <w:lastRenderedPageBreak/>
        <w:t>Thành phần OS specific. Thành phần này cung cấp cho hệ điều hành các dịch vụ đọc/ghi dữ liệu của thiết bị. Điều này cho phép chúng ta xây dựng hệ điều hành không bị phụ thuộc vào cấu trúc của thiết bị.</w:t>
      </w:r>
    </w:p>
    <w:p w:rsidR="00795C86" w:rsidRDefault="00795C86" w:rsidP="008B5202">
      <w:pPr>
        <w:pStyle w:val="ListParagraph"/>
        <w:numPr>
          <w:ilvl w:val="0"/>
          <w:numId w:val="1"/>
        </w:numPr>
        <w:rPr>
          <w:lang w:val="vi-VN"/>
        </w:rPr>
      </w:pPr>
      <w:r w:rsidRPr="00795C86">
        <w:rPr>
          <w:lang w:val="vi-VN"/>
        </w:rPr>
        <w:t>Thành phần device specific. Thành phần này chứa các lệnh hướng dẫn CPU điều khiển thiết bị, giám sát thiết bị, trao đổi dữ liệu với thiết bị. Chúng ta sử dụng datasheet của thiết bị để xây dựng thành phần này. Datasheet là một tài liệu được cung cấp bởi nhà sản xuất thiết bị. Nó mô tả sơ đồ khối chức năng, nguyên lý hoạt động, hiệu suất hoạt động, đặc tính điện của thiết bị và đặc biệt là bản đồ thanh ghi (register map).</w:t>
      </w:r>
    </w:p>
    <w:p w:rsidR="00795C86" w:rsidRDefault="00795C86" w:rsidP="00DA6811">
      <w:r>
        <w:t>Trên Linux, các thiết bị được phân thành hai dạng chính:</w:t>
      </w:r>
    </w:p>
    <w:p w:rsidR="00795C86" w:rsidRPr="00795C86" w:rsidRDefault="00795C86" w:rsidP="008B5202">
      <w:pPr>
        <w:pStyle w:val="ListParagraph"/>
        <w:numPr>
          <w:ilvl w:val="0"/>
          <w:numId w:val="1"/>
        </w:numPr>
        <w:rPr>
          <w:lang w:val="vi-VN"/>
        </w:rPr>
      </w:pPr>
      <w:r w:rsidRPr="00795C86">
        <w:rPr>
          <w:lang w:val="vi-VN"/>
        </w:rPr>
        <w:t>Thiết bị kiểu kí tự (Character Device): là các thiết bị phần cứng mà đọc và ghi</w:t>
      </w:r>
      <w:r>
        <w:t xml:space="preserve"> </w:t>
      </w:r>
      <w:r w:rsidRPr="00795C86">
        <w:rPr>
          <w:lang w:val="vi-VN"/>
        </w:rPr>
        <w:t>dữ liệu theo một dòng các byte nối tiếp. Ví dụ: các thiết bị usb, cổng COM…</w:t>
      </w:r>
    </w:p>
    <w:p w:rsidR="00795C86" w:rsidRDefault="00795C86" w:rsidP="008B5202">
      <w:pPr>
        <w:pStyle w:val="ListParagraph"/>
        <w:numPr>
          <w:ilvl w:val="0"/>
          <w:numId w:val="1"/>
        </w:numPr>
        <w:rPr>
          <w:lang w:val="vi-VN"/>
        </w:rPr>
      </w:pPr>
      <w:r w:rsidRPr="00795C86">
        <w:rPr>
          <w:lang w:val="vi-VN"/>
        </w:rPr>
        <w:t>Thiết bị kiểu khối (Block Device): là các thiết bị phần cứng mà đọc và ghi dữ</w:t>
      </w:r>
      <w:r w:rsidR="00722AC1">
        <w:t xml:space="preserve"> </w:t>
      </w:r>
      <w:r w:rsidRPr="00722AC1">
        <w:rPr>
          <w:lang w:val="vi-VN"/>
        </w:rPr>
        <w:t>liệu theo các khối có kích thước cố định. Khác với các thiết bị kiểu kí tự, thiết bị</w:t>
      </w:r>
      <w:r w:rsidR="00722AC1">
        <w:t xml:space="preserve"> </w:t>
      </w:r>
      <w:r w:rsidRPr="00722AC1">
        <w:rPr>
          <w:lang w:val="vi-VN"/>
        </w:rPr>
        <w:t xml:space="preserve">kiểu </w:t>
      </w:r>
      <w:r w:rsidR="00B37A88">
        <w:rPr>
          <w:lang w:val="vi-VN"/>
        </w:rPr>
        <w:t>khối cung cấp khả năng truy nhập</w:t>
      </w:r>
      <w:r w:rsidRPr="00722AC1">
        <w:rPr>
          <w:lang w:val="vi-VN"/>
        </w:rPr>
        <w:t xml:space="preserve"> ngẫu nhiên tới dữ liệu được lưu trữ trên</w:t>
      </w:r>
      <w:r w:rsidR="00722AC1">
        <w:t xml:space="preserve"> </w:t>
      </w:r>
      <w:r w:rsidRPr="00722AC1">
        <w:rPr>
          <w:lang w:val="vi-VN"/>
        </w:rPr>
        <w:t>thiết bị. Ví dụ: ổ đĩa cứng…</w:t>
      </w:r>
    </w:p>
    <w:p w:rsidR="006362CA" w:rsidRPr="00B37A88" w:rsidRDefault="006362CA" w:rsidP="00DA6811"/>
    <w:p w:rsidR="009165CB" w:rsidRDefault="009165CB" w:rsidP="00DA6811">
      <w:pPr>
        <w:rPr>
          <w:rFonts w:cs="Arial"/>
          <w:kern w:val="32"/>
          <w:sz w:val="32"/>
          <w:szCs w:val="32"/>
        </w:rPr>
      </w:pPr>
      <w:r>
        <w:br w:type="page"/>
      </w:r>
    </w:p>
    <w:p w:rsidR="00B37A88" w:rsidRPr="00B37A88" w:rsidRDefault="009165CB" w:rsidP="00DA6811">
      <w:pPr>
        <w:pStyle w:val="Heading1"/>
      </w:pPr>
      <w:bookmarkStart w:id="13" w:name="_Toc535441920"/>
      <w:r>
        <w:lastRenderedPageBreak/>
        <w:t xml:space="preserve">CHƯƠNG 2: </w:t>
      </w:r>
      <w:bookmarkStart w:id="14" w:name="OLE_LINK3"/>
      <w:bookmarkStart w:id="15" w:name="OLE_LINK4"/>
      <w:r>
        <w:t>LẬP TRÌNH KERNEL MODULE</w:t>
      </w:r>
      <w:bookmarkEnd w:id="14"/>
      <w:bookmarkEnd w:id="15"/>
      <w:r>
        <w:t xml:space="preserve"> TRÊN LINUX</w:t>
      </w:r>
      <w:bookmarkEnd w:id="13"/>
    </w:p>
    <w:p w:rsidR="009165CB" w:rsidRPr="009165CB" w:rsidRDefault="009165CB" w:rsidP="008B5202">
      <w:pPr>
        <w:pStyle w:val="ListParagraph"/>
        <w:numPr>
          <w:ilvl w:val="0"/>
          <w:numId w:val="4"/>
        </w:numPr>
      </w:pPr>
    </w:p>
    <w:p w:rsidR="009165CB" w:rsidRDefault="009165CB" w:rsidP="008B5202">
      <w:pPr>
        <w:pStyle w:val="Heading2"/>
        <w:numPr>
          <w:ilvl w:val="1"/>
          <w:numId w:val="7"/>
        </w:numPr>
      </w:pPr>
      <w:r>
        <w:t xml:space="preserve"> </w:t>
      </w:r>
      <w:bookmarkStart w:id="16" w:name="_Toc535441921"/>
      <w:r w:rsidRPr="00B37A88">
        <w:t>Linux kernel module</w:t>
      </w:r>
      <w:bookmarkEnd w:id="16"/>
    </w:p>
    <w:p w:rsidR="009165CB" w:rsidRDefault="009165CB" w:rsidP="00DA6811">
      <w:r w:rsidRPr="00B37A88">
        <w:t>Linux kernel module là một file với tên mở rộng là (.ko). Nó sẽ được lắp vào hoặc tháo ra khỏi kernel khi cần thiết. Chính vì vậy, nó còn có một tên gọi khác là loadable kernel module. Một trong những kiểu loadable kernel module phổ biến đó là driver</w:t>
      </w:r>
    </w:p>
    <w:p w:rsidR="009165CB" w:rsidRDefault="009165CB" w:rsidP="00DA6811">
      <w:r>
        <w:t>Việc thiết kế driver theo kiểu loadable module mang lại 3 lợi ích:</w:t>
      </w:r>
    </w:p>
    <w:p w:rsidR="009165CB" w:rsidRDefault="009165CB" w:rsidP="008B5202">
      <w:pPr>
        <w:pStyle w:val="ListParagraph"/>
        <w:numPr>
          <w:ilvl w:val="0"/>
          <w:numId w:val="5"/>
        </w:numPr>
      </w:pPr>
      <w:r>
        <w:t>Giúp giảm kích thước kernel. Do đó, giảm sự lãng phí bộ nhớ và giảm thời gian khởi động hệ thống.</w:t>
      </w:r>
    </w:p>
    <w:p w:rsidR="009165CB" w:rsidRDefault="009165CB" w:rsidP="008B5202">
      <w:pPr>
        <w:pStyle w:val="ListParagraph"/>
        <w:numPr>
          <w:ilvl w:val="0"/>
          <w:numId w:val="5"/>
        </w:numPr>
      </w:pPr>
      <w:r>
        <w:t>Không phải biên dịch lại kernel khi thêm mới driver hoặc khi thay đổi driver.</w:t>
      </w:r>
    </w:p>
    <w:p w:rsidR="009165CB" w:rsidRDefault="009165CB" w:rsidP="008B5202">
      <w:pPr>
        <w:pStyle w:val="ListParagraph"/>
        <w:numPr>
          <w:ilvl w:val="0"/>
          <w:numId w:val="5"/>
        </w:numPr>
      </w:pPr>
      <w:r>
        <w:t xml:space="preserve">Không cần phải khởi động lại hệ thống khi thêm mới driver. </w:t>
      </w:r>
    </w:p>
    <w:p w:rsidR="009165CB" w:rsidRPr="00B37A88" w:rsidRDefault="009165CB" w:rsidP="00DA6811">
      <w:r w:rsidRPr="00B37A88">
        <w:t>Phần lớn các driver đều là các loadable kernel module, nhưng không phải là tất cả. Vẫn có một số driver được tích hợp luôn vào trong kernel, đặc biệt là các bus driver. Chúng được gọi là built-in driver. Các device driver thường sẽ là các loadable kernel module.</w:t>
      </w:r>
    </w:p>
    <w:p w:rsidR="009165CB" w:rsidRDefault="009165CB" w:rsidP="00DA6811">
      <w:r w:rsidRPr="00B37A88">
        <w:t>Ngược lại, không phải loadable kernel module nào cũng là driver, ví dụ kvm.ko là loadable kernel module nhưng không phải là driver. Trên thực tế, loadable kernel module được chia làm 3 loại chính: device driver, system call và file system.</w:t>
      </w:r>
    </w:p>
    <w:p w:rsidR="009165CB" w:rsidRDefault="009165CB" w:rsidP="00DA6811">
      <w:r>
        <w:t>Khi cần một module nhưng nó lại chưa có trong kernel space, kernel sẽ đưa module ấy vào. Quá trình này có thể diễn ra một cách tự động, với trình tự sau:</w:t>
      </w:r>
    </w:p>
    <w:p w:rsidR="009165CB" w:rsidRDefault="009165CB" w:rsidP="008B5202">
      <w:pPr>
        <w:pStyle w:val="ListParagraph"/>
        <w:numPr>
          <w:ilvl w:val="0"/>
          <w:numId w:val="5"/>
        </w:numPr>
      </w:pPr>
      <w:r>
        <w:t xml:space="preserve">Bước 1: Kernel kích hoạt tiến trình modrobe cùng với tham số truyền vào là tên của module (ví dụ </w:t>
      </w:r>
      <w:bookmarkStart w:id="17" w:name="OLE_LINK1"/>
      <w:bookmarkStart w:id="18" w:name="OLE_LINK2"/>
      <w:r>
        <w:t>usb_driver</w:t>
      </w:r>
      <w:bookmarkEnd w:id="17"/>
      <w:bookmarkEnd w:id="18"/>
      <w:r>
        <w:t>.ko).</w:t>
      </w:r>
    </w:p>
    <w:p w:rsidR="009165CB" w:rsidRDefault="009165CB" w:rsidP="008B5202">
      <w:pPr>
        <w:pStyle w:val="ListParagraph"/>
        <w:numPr>
          <w:ilvl w:val="0"/>
          <w:numId w:val="5"/>
        </w:numPr>
      </w:pPr>
      <w:r>
        <w:t xml:space="preserve">Bước 2: Tiến trình modprobe kiểm tra file /lib/modules/&lt;kernel-version&gt;/modules.dep xem usb_driver.ko có phụ thuộc vào module nào khác không. Giả sử </w:t>
      </w:r>
      <w:bookmarkStart w:id="19" w:name="OLE_LINK5"/>
      <w:bookmarkStart w:id="20" w:name="OLE_LINK6"/>
      <w:r>
        <w:t>usb_driver</w:t>
      </w:r>
      <w:bookmarkEnd w:id="19"/>
      <w:bookmarkEnd w:id="20"/>
      <w:r>
        <w:t xml:space="preserve">.ko phụ thuộc vào module </w:t>
      </w:r>
      <w:bookmarkStart w:id="21" w:name="OLE_LINK7"/>
      <w:bookmarkStart w:id="22" w:name="OLE_LINK8"/>
      <w:r>
        <w:t>management</w:t>
      </w:r>
      <w:bookmarkEnd w:id="21"/>
      <w:bookmarkEnd w:id="22"/>
      <w:r>
        <w:t>.ko.</w:t>
      </w:r>
    </w:p>
    <w:p w:rsidR="009165CB" w:rsidRDefault="009165CB" w:rsidP="008B5202">
      <w:pPr>
        <w:pStyle w:val="ListParagraph"/>
        <w:numPr>
          <w:ilvl w:val="0"/>
          <w:numId w:val="5"/>
        </w:numPr>
      </w:pPr>
      <w:r>
        <w:t>Bước 3: Tiến trình modprobe sẽ kích hoạt tiến trình insmod để đưa các module phụ thuộc vào trước (management.ko), rồi mới tới module cần thiết (usb_driver.ko).</w:t>
      </w:r>
    </w:p>
    <w:p w:rsidR="009165CB" w:rsidRDefault="009165CB" w:rsidP="00DA6811">
      <w:r>
        <w:t>Như vậy, các module được đưa vào kernel space dưới sự giúp đỡ của tiến trình modprobe. Các cách kernel kích hoạt tiến trình modprobe:</w:t>
      </w:r>
    </w:p>
    <w:p w:rsidR="009165CB" w:rsidRDefault="009165CB" w:rsidP="008B5202">
      <w:pPr>
        <w:pStyle w:val="ListParagraph"/>
        <w:numPr>
          <w:ilvl w:val="0"/>
          <w:numId w:val="5"/>
        </w:numPr>
      </w:pPr>
      <w:r>
        <w:t xml:space="preserve">Cách 1 là sử dụng kmod. Đây là một thành phần của Linux kernel, hoạt động trong kernel space. Khi một thành phần nào đó của kernel cần đưa một module vào trong kernel space, nó sẽ truyền tên module cho hàm request_module của kmod. Hàm request_module sẽ gọi hàm </w:t>
      </w:r>
      <w:r>
        <w:lastRenderedPageBreak/>
        <w:t>call_usermodehelper_setup để sinh ra tiến trình modprobe. Các bạn có thể tham khảo mã nguồn của kmod tại /kernel/kmod.c.</w:t>
      </w:r>
    </w:p>
    <w:p w:rsidR="009165CB" w:rsidRDefault="009165CB" w:rsidP="008B5202">
      <w:pPr>
        <w:pStyle w:val="ListParagraph"/>
        <w:numPr>
          <w:ilvl w:val="0"/>
          <w:numId w:val="5"/>
        </w:numPr>
      </w:pPr>
      <w:r>
        <w:t>Cách 2 là sử dụng udevd (hình 1). Đây là một tiến trình hoạt động trong use space. Nếu một thiết bị cắm vào hệ thống máy tính, thì điện trở trên bus ngoại vi (ví dụ PCI bus hoặc USB bus) sẽ thay đổi và bộ điều khiển (controller) sẽ biết điều này. Khi đó, bus driver sẽ gửi một bản tin lên cho tiến trình udevd. Bản tin này chứa thông tin về thiết bị. Tiến trình udevd sẽ tra cứu  file /lib/modules/&lt;kernel-version&gt;/modules.alias để tìm ra driver nào tương thích với thiết bị. Sau đó, udevd sinh ra tiến trình modprobe.</w:t>
      </w:r>
    </w:p>
    <w:p w:rsidR="009165CB" w:rsidRDefault="009165CB" w:rsidP="00DA6811">
      <w:r>
        <w:rPr>
          <w:noProof/>
        </w:rPr>
        <w:drawing>
          <wp:inline distT="0" distB="0" distL="0" distR="0" wp14:anchorId="64F880F7" wp14:editId="2C78764C">
            <wp:extent cx="5943600" cy="2900311"/>
            <wp:effectExtent l="0" t="0" r="0" b="0"/>
            <wp:docPr id="3" name="Picture 3" descr="https://vimentor.com/storage/upload/ckeditor/08-12-2018-21-50-2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08-12-2018-21-50-25-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0311"/>
                    </a:xfrm>
                    <a:prstGeom prst="rect">
                      <a:avLst/>
                    </a:prstGeom>
                    <a:noFill/>
                    <a:ln>
                      <a:noFill/>
                    </a:ln>
                  </pic:spPr>
                </pic:pic>
              </a:graphicData>
            </a:graphic>
          </wp:inline>
        </w:drawing>
      </w:r>
    </w:p>
    <w:p w:rsidR="009165CB" w:rsidRDefault="009165CB" w:rsidP="00DA6811"/>
    <w:p w:rsidR="00DA3A72" w:rsidRDefault="009165CB" w:rsidP="008B5202">
      <w:pPr>
        <w:pStyle w:val="Heading2"/>
        <w:numPr>
          <w:ilvl w:val="1"/>
          <w:numId w:val="7"/>
        </w:numPr>
      </w:pPr>
      <w:r>
        <w:lastRenderedPageBreak/>
        <w:t xml:space="preserve"> </w:t>
      </w:r>
      <w:bookmarkStart w:id="23" w:name="_Toc535441922"/>
      <w:r>
        <w:t>Lập Trình Kernel Module</w:t>
      </w:r>
      <w:bookmarkEnd w:id="23"/>
    </w:p>
    <w:p w:rsidR="009165CB" w:rsidRPr="00C76E23" w:rsidRDefault="00D61CF6" w:rsidP="00C76E23">
      <w:pPr>
        <w:pStyle w:val="Heading2"/>
        <w:rPr>
          <w:rStyle w:val="fontstyle01"/>
          <w:rFonts w:ascii="Times New Roman" w:hAnsi="Times New Roman"/>
          <w:b/>
          <w:bCs/>
          <w:color w:val="auto"/>
          <w:szCs w:val="24"/>
        </w:rPr>
      </w:pPr>
      <w:bookmarkStart w:id="24" w:name="_Toc535441923"/>
      <w:r w:rsidRPr="00C76E23">
        <w:rPr>
          <w:rStyle w:val="fontstyle01"/>
          <w:b/>
        </w:rPr>
        <w:t>Mã nguồn chương trình hello</w:t>
      </w:r>
      <w:r w:rsidR="009165CB" w:rsidRPr="00C76E23">
        <w:rPr>
          <w:rStyle w:val="fontstyle01"/>
          <w:b/>
        </w:rPr>
        <w:t>.c</w:t>
      </w:r>
      <w:bookmarkEnd w:id="24"/>
    </w:p>
    <w:p w:rsidR="005C2084" w:rsidRDefault="005C2084" w:rsidP="00DA6811">
      <w:r>
        <w:rPr>
          <w:noProof/>
        </w:rPr>
        <w:drawing>
          <wp:inline distT="0" distB="0" distL="0" distR="0" wp14:anchorId="245F1109" wp14:editId="6E1D4E6C">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39062A" w:rsidRPr="005071C8" w:rsidRDefault="000E54A2" w:rsidP="0057063B">
      <w:pPr>
        <w:pStyle w:val="Heading2"/>
        <w:rPr>
          <w:rStyle w:val="fontstyle01"/>
        </w:rPr>
      </w:pPr>
      <w:bookmarkStart w:id="25" w:name="_Toc535441924"/>
      <w:r w:rsidRPr="005071C8">
        <w:rPr>
          <w:rStyle w:val="fontstyle01"/>
        </w:rPr>
        <w:t>Phân tích chương trình</w:t>
      </w:r>
      <w:bookmarkEnd w:id="25"/>
    </w:p>
    <w:p w:rsidR="003878DB" w:rsidRDefault="003878DB" w:rsidP="00DA6811">
      <w:r>
        <w:t>Do module hello cần dùng một số hàm hoặc macro của Linux kernel, nên chúng ta sẽ sử dụng từ khóa #include để chỉ rõ các file cần dùng. Điều này cũng tương tự như khi viết các chương trình ứng dụng trên user space, chúng ta cũng dùng #include cùng với tên của các thư viện. Do đó, có thể nói rằng, Linux kernel chính là một thư viện, cung cấp các hàm, các macro để chúng ta phát triển kernel module.</w:t>
      </w:r>
    </w:p>
    <w:p w:rsidR="003878DB" w:rsidRDefault="003878DB" w:rsidP="00DA6811">
      <w:r>
        <w:t xml:space="preserve">Trong ví dụ trên, ta chỉ cần tham chiếu tới file của Linux kernel là &lt;linux/module.h&gt;. File này chứa 2 macro quan trọng, là: module_init() và module_exit(). Do đó, dù viết bất cứ kernel module nào, ta cũng cần </w:t>
      </w:r>
      <w:r w:rsidR="0039062A">
        <w:t>tham chiếu tới &lt;linux/module.h&gt;</w:t>
      </w:r>
    </w:p>
    <w:p w:rsidR="003878DB" w:rsidRDefault="003878DB" w:rsidP="008B5202">
      <w:pPr>
        <w:pStyle w:val="ListParagraph"/>
        <w:numPr>
          <w:ilvl w:val="0"/>
          <w:numId w:val="5"/>
        </w:numPr>
      </w:pPr>
      <w:r>
        <w:t>module_init giúp xác định hàm nào sẽ được thực thi ngay sau khi lắp module vào kernel.</w:t>
      </w:r>
    </w:p>
    <w:p w:rsidR="003878DB" w:rsidRDefault="003878DB" w:rsidP="008B5202">
      <w:pPr>
        <w:pStyle w:val="ListParagraph"/>
        <w:numPr>
          <w:ilvl w:val="0"/>
          <w:numId w:val="5"/>
        </w:numPr>
      </w:pPr>
      <w:r>
        <w:t>module_exit giúp xác định hàm nào được thực thi ngay trước khi tháo module ra khỏi kernel.</w:t>
      </w:r>
    </w:p>
    <w:p w:rsidR="003878DB" w:rsidRDefault="003878DB" w:rsidP="00DA6811">
      <w:r>
        <w:lastRenderedPageBreak/>
        <w:t>Trong ví dụ trên, init_hello() là hàm được gọi ngay sau khi module hello được lắp vào, và exit_hello() là hàm được gọi ngay trước khi module hello bị tháo ra khỏi kernel.</w:t>
      </w:r>
    </w:p>
    <w:p w:rsidR="003878DB" w:rsidRDefault="003878DB" w:rsidP="00DA6811">
      <w:r>
        <w:t>Macro __init thường đi kèm với hàm khởi tạo. Trong ví dụ trên, macro __init xuất hiện trước tên hàm init_hello. Macro này giúp kernel biết rằng, hàm init_hello() chỉ phải thực thi lúc khởi tạo, nên vùng nhớ chứa hàm này có thể được giải phóng sau khi nó thực thi xong mà không ảnh hưởng gì.</w:t>
      </w:r>
    </w:p>
    <w:p w:rsidR="003878DB" w:rsidRDefault="003878DB" w:rsidP="00DA6811">
      <w:r>
        <w:t>Tương tự, macro __exit thường đi kèm với hàm kết thúc. Trong ví dụ trên, __exit xuất hiện trước tên hàm exit_hello. Macro này cho kernel biết, khi lắp module vào kernel thì chưa cần đưa hàm exit_hello vào trong bộ nhớ RAM. Chỉ khi chuẩn bị tháo module ra khỏi kernel, hàm exit_hello này mới cần được đưa vào RAM và thực thi.</w:t>
      </w:r>
    </w:p>
    <w:p w:rsidR="003878DB" w:rsidRDefault="003878DB" w:rsidP="00DA6811">
      <w:r>
        <w:t>Trong quá trình viết kernel module, các lập trình viên thường sử dụng hàm printk() để ghi lai quá trình hoạt động của module. Việc này được gọi là logging. Mục đích của việc logging là để phục vụ quá trình gỡ lỗi sau này (debug). Ta có thể sử dụng lệnh dmesg để xem quá trình hoạt động của kernel kể từ lúc nó khởi động.</w:t>
      </w:r>
    </w:p>
    <w:p w:rsidR="000E54A2" w:rsidRDefault="000E54A2" w:rsidP="00DA6811">
      <w:r>
        <w:t>Các macro nằm ở cuối ví dụ trên cung cấp các thông tin về module. Ta có thể sử dụng lệnh modinfo để xem các thông tin của một module:</w:t>
      </w:r>
    </w:p>
    <w:p w:rsidR="000E54A2" w:rsidRDefault="000E54A2" w:rsidP="008B5202">
      <w:pPr>
        <w:pStyle w:val="ListParagraph"/>
        <w:numPr>
          <w:ilvl w:val="0"/>
          <w:numId w:val="5"/>
        </w:numPr>
      </w:pPr>
      <w:r>
        <w:t>Macro MODULE_AUTHOR cho biết ai là người tạo ra module.</w:t>
      </w:r>
    </w:p>
    <w:p w:rsidR="000E54A2" w:rsidRDefault="000E54A2" w:rsidP="008B5202">
      <w:pPr>
        <w:pStyle w:val="ListParagraph"/>
        <w:numPr>
          <w:ilvl w:val="0"/>
          <w:numId w:val="5"/>
        </w:numPr>
      </w:pPr>
      <w:r>
        <w:t>Macro MODULE_DESCRIPTION() cho biết module làm được những gì.</w:t>
      </w:r>
    </w:p>
    <w:p w:rsidR="000E54A2" w:rsidRDefault="000E54A2" w:rsidP="008B5202">
      <w:pPr>
        <w:pStyle w:val="ListParagraph"/>
        <w:numPr>
          <w:ilvl w:val="0"/>
          <w:numId w:val="5"/>
        </w:numPr>
      </w:pPr>
      <w:r>
        <w:t>Macro MODULE_SUPPORTED_DEVICE() cho biết module này hỗ trợ làm việc với những thiết bị nào.</w:t>
      </w:r>
    </w:p>
    <w:p w:rsidR="000E54A2" w:rsidRDefault="000E54A2" w:rsidP="008B5202">
      <w:pPr>
        <w:pStyle w:val="ListParagraph"/>
        <w:numPr>
          <w:ilvl w:val="0"/>
          <w:numId w:val="5"/>
        </w:numPr>
      </w:pPr>
      <w:r>
        <w:t>MODULE_LICENSE cho biết người dùng có cần phải trả phí nếu sử dụng module hay không. Trong ví dụ trên, giấy phép sử dụng module thuộc loại GPL. Với giấy phép sử dụng GPL, người dùng có thể sử dụng module miễn phí. Ngoài GPL, còn có các loại license như GPL v2, BSD/GPL, MIT/GPL, MPL/GPL.</w:t>
      </w:r>
    </w:p>
    <w:p w:rsidR="005C2084" w:rsidRPr="005C2084" w:rsidRDefault="005C2084" w:rsidP="0057063B">
      <w:pPr>
        <w:pStyle w:val="Heading2"/>
        <w:rPr>
          <w:rStyle w:val="fontstyle01"/>
        </w:rPr>
      </w:pPr>
      <w:bookmarkStart w:id="26" w:name="_Toc535441925"/>
      <w:r w:rsidRPr="005C2084">
        <w:rPr>
          <w:rStyle w:val="fontstyle01"/>
        </w:rPr>
        <w:t>Biên dịch kernel module</w:t>
      </w:r>
      <w:bookmarkEnd w:id="26"/>
    </w:p>
    <w:p w:rsidR="006F2024" w:rsidRDefault="005C2084" w:rsidP="00DA6811">
      <w:pPr>
        <w:rPr>
          <w:rStyle w:val="fontstyle01"/>
          <w:b w:val="0"/>
        </w:rPr>
      </w:pPr>
      <w:r>
        <w:t xml:space="preserve">Để biên dịch cho các mô-đun nhân chúng ta sẽ tạo ra các Makefile. Trong tài liệu hướng dẫn của mã nguồn nhân Linux: linux/Documentation/kbuild/modules.txt có hướng dẫn chi tiết cách viết Makefile. Dưới đây là Makefile của chương trình </w:t>
      </w:r>
      <w:r w:rsidR="001877AF" w:rsidRPr="001877AF">
        <w:rPr>
          <w:rStyle w:val="fontstyle01"/>
          <w:b w:val="0"/>
        </w:rPr>
        <w:t>hello.c</w:t>
      </w:r>
    </w:p>
    <w:p w:rsidR="001877AF" w:rsidRDefault="001877AF" w:rsidP="00DA6811">
      <w:pPr>
        <w:rPr>
          <w:lang w:val="vi-VN"/>
        </w:rPr>
      </w:pPr>
      <w:r>
        <w:rPr>
          <w:noProof/>
        </w:rPr>
        <w:lastRenderedPageBreak/>
        <w:drawing>
          <wp:inline distT="0" distB="0" distL="0" distR="0" wp14:anchorId="7556825D" wp14:editId="12D410D1">
            <wp:extent cx="5943600" cy="421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5765"/>
                    </a:xfrm>
                    <a:prstGeom prst="rect">
                      <a:avLst/>
                    </a:prstGeom>
                  </pic:spPr>
                </pic:pic>
              </a:graphicData>
            </a:graphic>
          </wp:inline>
        </w:drawing>
      </w:r>
    </w:p>
    <w:p w:rsidR="00991AC2" w:rsidRPr="00991AC2" w:rsidRDefault="00991AC2" w:rsidP="00DA6811">
      <w:pPr>
        <w:rPr>
          <w:lang w:val="vi-VN"/>
        </w:rPr>
      </w:pPr>
      <w:r>
        <w:rPr>
          <w:lang w:val="vi-VN"/>
        </w:rPr>
        <w:t>Trong Makefile trên:</w:t>
      </w:r>
    </w:p>
    <w:p w:rsidR="00991AC2" w:rsidRPr="00991AC2" w:rsidRDefault="00991AC2" w:rsidP="008B5202">
      <w:pPr>
        <w:pStyle w:val="ListParagraph"/>
        <w:numPr>
          <w:ilvl w:val="0"/>
          <w:numId w:val="6"/>
        </w:numPr>
        <w:rPr>
          <w:lang w:val="vi-VN"/>
        </w:rPr>
      </w:pPr>
      <w:r w:rsidRPr="00991AC2">
        <w:rPr>
          <w:lang w:val="vi-VN"/>
        </w:rPr>
        <w:t>Thẻ all chứa câu lệnh để biên dịch các module trong thư mục hiện tại.</w:t>
      </w:r>
    </w:p>
    <w:p w:rsidR="006F2024" w:rsidRDefault="00991AC2" w:rsidP="008B5202">
      <w:pPr>
        <w:pStyle w:val="ListParagraph"/>
        <w:numPr>
          <w:ilvl w:val="0"/>
          <w:numId w:val="6"/>
        </w:numPr>
        <w:rPr>
          <w:lang w:val="vi-VN"/>
        </w:rPr>
      </w:pPr>
      <w:r w:rsidRPr="00991AC2">
        <w:rPr>
          <w:lang w:val="vi-VN"/>
        </w:rPr>
        <w:t>Thẻ clean chứa lệnh xóa tất cả các object file có trong thư mục hiện tại.</w:t>
      </w:r>
    </w:p>
    <w:p w:rsidR="00991AC2" w:rsidRDefault="00991AC2" w:rsidP="00DA6811">
      <w:pPr>
        <w:rPr>
          <w:lang w:val="vi-VN"/>
        </w:rPr>
      </w:pPr>
      <w:r w:rsidRPr="00991AC2">
        <w:rPr>
          <w:lang w:val="vi-VN"/>
        </w:rPr>
        <w:t xml:space="preserve">Để tạo ra kernel module, ta </w:t>
      </w:r>
      <w:r>
        <w:rPr>
          <w:lang w:val="vi-VN"/>
        </w:rPr>
        <w:t xml:space="preserve">gõ lệnh make hoặc make all. </w:t>
      </w:r>
      <w:r w:rsidRPr="00991AC2">
        <w:rPr>
          <w:lang w:val="vi-VN"/>
        </w:rPr>
        <w:t>Khi ta gõ lệnh "make", tiến trình make sẽ dựa vào Makefile để biên dịch mã nguồn, tạo ra kernel module.</w:t>
      </w:r>
    </w:p>
    <w:p w:rsidR="00C10625" w:rsidRPr="00991AC2" w:rsidRDefault="00C10625" w:rsidP="00DA6811">
      <w:pPr>
        <w:rPr>
          <w:lang w:val="vi-VN"/>
        </w:rPr>
      </w:pPr>
      <w:r>
        <w:rPr>
          <w:noProof/>
        </w:rPr>
        <w:drawing>
          <wp:inline distT="0" distB="0" distL="0" distR="0" wp14:anchorId="6C95CC1C" wp14:editId="49C43220">
            <wp:extent cx="5943600" cy="213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4235"/>
                    </a:xfrm>
                    <a:prstGeom prst="rect">
                      <a:avLst/>
                    </a:prstGeom>
                  </pic:spPr>
                </pic:pic>
              </a:graphicData>
            </a:graphic>
          </wp:inline>
        </w:drawing>
      </w:r>
    </w:p>
    <w:p w:rsidR="006F2024" w:rsidRPr="006F2024" w:rsidRDefault="006F2024" w:rsidP="00DA6811">
      <w:pPr>
        <w:rPr>
          <w:lang w:val="vi-VN"/>
        </w:rPr>
      </w:pPr>
    </w:p>
    <w:p w:rsidR="002568CB" w:rsidRDefault="00C10625" w:rsidP="00DA6811">
      <w:pPr>
        <w:rPr>
          <w:lang w:val="vi-VN"/>
        </w:rPr>
      </w:pPr>
      <w:r w:rsidRPr="00C10625">
        <w:rPr>
          <w:lang w:val="vi-VN"/>
        </w:rPr>
        <w:lastRenderedPageBreak/>
        <w:t>Sau khi biên dịch xong, ta sẽ thấy xuất hiện môt file có tên mở rộng là .ko (ko là viết tắt của kernel object). Đây chính là kernel module. Để biết được các thông tin về module, ta sử dụng lệnh modinfo</w:t>
      </w:r>
    </w:p>
    <w:p w:rsidR="00C10625" w:rsidRDefault="00C10625" w:rsidP="00DA6811">
      <w:pPr>
        <w:rPr>
          <w:lang w:val="vi-VN"/>
        </w:rPr>
      </w:pPr>
      <w:r>
        <w:rPr>
          <w:noProof/>
        </w:rPr>
        <w:drawing>
          <wp:inline distT="0" distB="0" distL="0" distR="0" wp14:anchorId="06C3DB75" wp14:editId="22C6C536">
            <wp:extent cx="5943600" cy="1617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7345"/>
                    </a:xfrm>
                    <a:prstGeom prst="rect">
                      <a:avLst/>
                    </a:prstGeom>
                  </pic:spPr>
                </pic:pic>
              </a:graphicData>
            </a:graphic>
          </wp:inline>
        </w:drawing>
      </w:r>
    </w:p>
    <w:p w:rsidR="00C10625" w:rsidRPr="005071C8" w:rsidRDefault="00C10625" w:rsidP="0057063B">
      <w:pPr>
        <w:pStyle w:val="Heading2"/>
        <w:rPr>
          <w:rStyle w:val="fontstyle01"/>
        </w:rPr>
      </w:pPr>
      <w:bookmarkStart w:id="27" w:name="_Toc535441926"/>
      <w:r w:rsidRPr="005071C8">
        <w:rPr>
          <w:rStyle w:val="fontstyle01"/>
        </w:rPr>
        <w:t>Thêm</w:t>
      </w:r>
      <w:r w:rsidR="00E8560F" w:rsidRPr="005071C8">
        <w:rPr>
          <w:rStyle w:val="fontstyle01"/>
        </w:rPr>
        <w:t>/</w:t>
      </w:r>
      <w:r w:rsidRPr="005071C8">
        <w:rPr>
          <w:rStyle w:val="fontstyle01"/>
        </w:rPr>
        <w:t xml:space="preserve">Xóa </w:t>
      </w:r>
      <w:r w:rsidR="00E8560F" w:rsidRPr="005071C8">
        <w:rPr>
          <w:rStyle w:val="fontstyle01"/>
        </w:rPr>
        <w:t>Kernel Module</w:t>
      </w:r>
      <w:bookmarkEnd w:id="27"/>
    </w:p>
    <w:p w:rsidR="00C10625" w:rsidRDefault="00E8560F" w:rsidP="00DA6811">
      <w:pPr>
        <w:rPr>
          <w:lang w:val="vi-VN"/>
        </w:rPr>
      </w:pPr>
      <w:r w:rsidRPr="00E8560F">
        <w:rPr>
          <w:lang w:val="vi-VN"/>
        </w:rPr>
        <w:t>Để lắp module vào trong kernel, ta có thể thực hiện thủ công bằng cách gõ lệnh insmod. Sau khi lắp xong, ta sẽ dùng lệnh lsmod để kiểm tra xem module đã được load thành công chưa. Tiếp theo, ta sẽ dùng lệnh dmesg để theo dõi</w:t>
      </w:r>
      <w:r>
        <w:rPr>
          <w:lang w:val="vi-VN"/>
        </w:rPr>
        <w:t xml:space="preserve"> quá trình hoạt động của module. </w:t>
      </w:r>
      <w:r w:rsidRPr="00E8560F">
        <w:rPr>
          <w:lang w:val="vi-VN"/>
        </w:rPr>
        <w:t>Cuối cùng, chúng ta sẽ dùng lệnh rmmod để tháo module ra khỏi kernel</w:t>
      </w:r>
    </w:p>
    <w:p w:rsidR="00F04FF9" w:rsidRDefault="00F04FF9" w:rsidP="00DA6811">
      <w:pPr>
        <w:rPr>
          <w:lang w:val="vi-VN"/>
        </w:rPr>
      </w:pPr>
      <w:r>
        <w:rPr>
          <w:noProof/>
        </w:rPr>
        <w:drawing>
          <wp:inline distT="0" distB="0" distL="0" distR="0" wp14:anchorId="3E887AD0" wp14:editId="14DC615F">
            <wp:extent cx="5943600" cy="1976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6120"/>
                    </a:xfrm>
                    <a:prstGeom prst="rect">
                      <a:avLst/>
                    </a:prstGeom>
                  </pic:spPr>
                </pic:pic>
              </a:graphicData>
            </a:graphic>
          </wp:inline>
        </w:drawing>
      </w:r>
    </w:p>
    <w:p w:rsidR="00F04FF9" w:rsidRDefault="00F04FF9" w:rsidP="00DA6811">
      <w:pPr>
        <w:rPr>
          <w:lang w:val="vi-VN"/>
        </w:rPr>
      </w:pPr>
      <w:r>
        <w:rPr>
          <w:lang w:val="vi-VN"/>
        </w:rPr>
        <w:br w:type="page"/>
      </w:r>
    </w:p>
    <w:p w:rsidR="005071C8" w:rsidRPr="005071C8" w:rsidRDefault="00F04FF9" w:rsidP="00C76E23">
      <w:pPr>
        <w:pStyle w:val="Heading1"/>
      </w:pPr>
      <w:bookmarkStart w:id="28" w:name="_Toc535441927"/>
      <w:r>
        <w:lastRenderedPageBreak/>
        <w:t>CH</w:t>
      </w:r>
      <w:r w:rsidR="005071C8">
        <w:t xml:space="preserve">ƯƠNG 3: LẬP TRÌNH USB DEVICE DRIVER CHO THIẾT BỊ </w:t>
      </w:r>
      <w:r w:rsidR="005071C8" w:rsidRPr="005071C8">
        <w:t>NANOPC-T3</w:t>
      </w:r>
      <w:bookmarkEnd w:id="28"/>
    </w:p>
    <w:p w:rsidR="00C76E23" w:rsidRPr="00C76E23" w:rsidRDefault="00C76E23" w:rsidP="008B5202">
      <w:pPr>
        <w:pStyle w:val="ListParagraph"/>
        <w:keepNext/>
        <w:numPr>
          <w:ilvl w:val="0"/>
          <w:numId w:val="7"/>
        </w:numPr>
        <w:spacing w:line="480" w:lineRule="auto"/>
        <w:contextualSpacing w:val="0"/>
        <w:outlineLvl w:val="2"/>
        <w:rPr>
          <w:rFonts w:cs="Arial"/>
          <w:b/>
          <w:vanish/>
          <w:sz w:val="28"/>
          <w:szCs w:val="26"/>
          <w:lang w:val="vi-VN"/>
        </w:rPr>
      </w:pPr>
      <w:bookmarkStart w:id="29" w:name="_Toc535441928"/>
      <w:bookmarkEnd w:id="29"/>
    </w:p>
    <w:p w:rsidR="00C10625" w:rsidRDefault="00C25D3A" w:rsidP="008B5202">
      <w:pPr>
        <w:pStyle w:val="Heading2"/>
        <w:numPr>
          <w:ilvl w:val="1"/>
          <w:numId w:val="7"/>
        </w:numPr>
      </w:pPr>
      <w:r>
        <w:t xml:space="preserve"> </w:t>
      </w:r>
      <w:bookmarkStart w:id="30" w:name="_Toc535441929"/>
      <w:r>
        <w:t xml:space="preserve">Lập trình USB Device Driver Cho </w:t>
      </w:r>
      <w:bookmarkStart w:id="31" w:name="OLE_LINK9"/>
      <w:bookmarkStart w:id="32" w:name="OLE_LINK10"/>
      <w:r>
        <w:t xml:space="preserve">Thiết Bị </w:t>
      </w:r>
      <w:r w:rsidRPr="005071C8">
        <w:t>Nanopc-T3</w:t>
      </w:r>
      <w:bookmarkEnd w:id="30"/>
      <w:bookmarkEnd w:id="31"/>
      <w:bookmarkEnd w:id="32"/>
    </w:p>
    <w:p w:rsidR="00C25D3A" w:rsidRPr="00C76E23" w:rsidRDefault="00C25D3A" w:rsidP="0057063B">
      <w:pPr>
        <w:pStyle w:val="Heading2"/>
        <w:rPr>
          <w:rStyle w:val="fontstyle01"/>
          <w:b/>
        </w:rPr>
      </w:pPr>
      <w:bookmarkStart w:id="33" w:name="_Toc535441930"/>
      <w:r w:rsidRPr="00C76E23">
        <w:rPr>
          <w:rStyle w:val="fontstyle01"/>
          <w:b/>
        </w:rPr>
        <w:t>Nhận dạng thiết bị USB trên Linux</w:t>
      </w:r>
      <w:bookmarkEnd w:id="33"/>
      <w:r w:rsidRPr="00C76E23">
        <w:rPr>
          <w:rStyle w:val="fontstyle01"/>
          <w:b/>
        </w:rPr>
        <w:t xml:space="preserve"> </w:t>
      </w:r>
    </w:p>
    <w:p w:rsidR="00BC1732" w:rsidRDefault="00BC1732" w:rsidP="00DA6811">
      <w:r>
        <w:t>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w:t>
      </w:r>
    </w:p>
    <w:p w:rsidR="00BC1732" w:rsidRDefault="00BC1732" w:rsidP="00DA6811">
      <w: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BC1732" w:rsidRDefault="00BC1732" w:rsidP="00DA6811">
      <w:r>
        <w:rPr>
          <w:noProof/>
        </w:rPr>
        <w:drawing>
          <wp:inline distT="0" distB="0" distL="0" distR="0" wp14:anchorId="65902AE3" wp14:editId="66CA3B33">
            <wp:extent cx="4724400" cy="3145155"/>
            <wp:effectExtent l="0" t="0" r="0" b="0"/>
            <wp:docPr id="10" name="Picture 10" descr="https://sites.google.com/site/embedded247/_/rsrc/1396577689875/ddcourse/usb-device-drivers-phan-1-usb-driver-tren-linux-1/KientrucUSBlayer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embedded247/_/rsrc/1396577689875/ddcourse/usb-device-drivers-phan-1-usb-driver-tren-linux-1/KientrucUSBlayerLin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145155"/>
                    </a:xfrm>
                    <a:prstGeom prst="rect">
                      <a:avLst/>
                    </a:prstGeom>
                    <a:noFill/>
                    <a:ln>
                      <a:noFill/>
                    </a:ln>
                  </pic:spPr>
                </pic:pic>
              </a:graphicData>
            </a:graphic>
          </wp:inline>
        </w:drawing>
      </w:r>
    </w:p>
    <w:p w:rsidR="00BC1732" w:rsidRDefault="00BC1732" w:rsidP="00DA6811">
      <w:r>
        <w:lastRenderedPageBreak/>
        <w:t>Trên hệ điều hành Linux ta chỉ việc kết nối thiết bị tới máy tính, chạy lệnh lsusb trên terminal, tất cả các thiết bị USB đang kết nối với máy tính sẽ được liệt kê ra. Từ đó ta có thể biết được idVendor và idProduct của thiết bị. Tiếp tục, gõ lệnh lsusb –vd &lt;idVendor&gt;:&lt;idProduct&gt; để hiển thị các thông tin về cấu hình USB của thiết bị</w:t>
      </w:r>
    </w:p>
    <w:p w:rsidR="00BC1732" w:rsidRDefault="00C641FA" w:rsidP="00DA6811">
      <w:r>
        <w:rPr>
          <w:noProof/>
        </w:rPr>
        <w:drawing>
          <wp:inline distT="0" distB="0" distL="0" distR="0" wp14:anchorId="774E1394" wp14:editId="0951FEDE">
            <wp:extent cx="5943600" cy="4716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16780"/>
                    </a:xfrm>
                    <a:prstGeom prst="rect">
                      <a:avLst/>
                    </a:prstGeom>
                  </pic:spPr>
                </pic:pic>
              </a:graphicData>
            </a:graphic>
          </wp:inline>
        </w:drawing>
      </w:r>
    </w:p>
    <w:p w:rsidR="00B8294F" w:rsidRPr="00B8294F" w:rsidRDefault="00B8294F" w:rsidP="00DA6811">
      <w:r w:rsidRPr="00B8294F">
        <w:t>Mô tả về phần cấu hình USB:</w:t>
      </w:r>
    </w:p>
    <w:p w:rsidR="00B8294F" w:rsidRPr="004970AD" w:rsidRDefault="004970AD" w:rsidP="008B5202">
      <w:pPr>
        <w:pStyle w:val="ListParagraph"/>
        <w:numPr>
          <w:ilvl w:val="0"/>
          <w:numId w:val="6"/>
        </w:numPr>
        <w:rPr>
          <w:lang w:val="vi-VN"/>
        </w:rPr>
      </w:pPr>
      <w:r>
        <w:t>USB</w:t>
      </w:r>
      <w:r w:rsidR="00B8294F" w:rsidRPr="004970AD">
        <w:rPr>
          <w:lang w:val="vi-VN"/>
        </w:rPr>
        <w:t xml:space="preserve"> có một Configuration</w:t>
      </w:r>
    </w:p>
    <w:p w:rsidR="00B8294F" w:rsidRPr="004970AD" w:rsidRDefault="00B8294F" w:rsidP="008B5202">
      <w:pPr>
        <w:pStyle w:val="ListParagraph"/>
        <w:numPr>
          <w:ilvl w:val="0"/>
          <w:numId w:val="6"/>
        </w:numPr>
        <w:rPr>
          <w:lang w:val="vi-VN"/>
        </w:rPr>
      </w:pPr>
      <w:r w:rsidRPr="004970AD">
        <w:rPr>
          <w:lang w:val="vi-VN"/>
        </w:rPr>
        <w:t>Configuration này có một Interface</w:t>
      </w:r>
    </w:p>
    <w:p w:rsidR="004970AD" w:rsidRDefault="004970AD" w:rsidP="008B5202">
      <w:pPr>
        <w:pStyle w:val="ListParagraph"/>
        <w:numPr>
          <w:ilvl w:val="0"/>
          <w:numId w:val="6"/>
        </w:numPr>
      </w:pPr>
      <w:r w:rsidRPr="004970AD">
        <w:t>Interface có 2 Endpoint là Bulk IN và Bulk OUT</w:t>
      </w:r>
    </w:p>
    <w:p w:rsidR="004970AD" w:rsidRPr="007D332B" w:rsidRDefault="00830FF9" w:rsidP="0057063B">
      <w:pPr>
        <w:pStyle w:val="Heading2"/>
        <w:rPr>
          <w:rStyle w:val="fontstyle01"/>
        </w:rPr>
      </w:pPr>
      <w:bookmarkStart w:id="34" w:name="_Toc535441931"/>
      <w:r w:rsidRPr="007D332B">
        <w:rPr>
          <w:rStyle w:val="fontstyle01"/>
        </w:rPr>
        <w:t>Khai báo danh sách các thiết bị có thể được điều khiển bởi Driver</w:t>
      </w:r>
      <w:bookmarkEnd w:id="34"/>
    </w:p>
    <w:p w:rsidR="00830FF9" w:rsidRDefault="00830FF9" w:rsidP="00DA6811">
      <w:r>
        <w:t>Khi viết một USB Driver người lập trình viên cần chỉ định xem Driver này sẽ được sử dụng cho các thiết bị hoặc các lớp thiết bị nào. Cấu trúc usb_device_id cung cấp một kiểu thiết bị, nó có thể là một thiết bị cụ thể cũng có thể là một lớp thiết bị. Có các macro để khởi tạo cấu trúc này:</w:t>
      </w:r>
    </w:p>
    <w:tbl>
      <w:tblPr>
        <w:tblW w:w="9772" w:type="dxa"/>
        <w:tblInd w:w="4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76"/>
        <w:gridCol w:w="4396"/>
      </w:tblGrid>
      <w:tr w:rsidR="00830FF9" w:rsidRPr="00830FF9" w:rsidTr="0038044A">
        <w:trPr>
          <w:trHeight w:val="915"/>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lastRenderedPageBreak/>
              <w:t>Tạo ra một cấu trúc usb_device_id với IDvendor (số hiệu nhà sản xuất) và IDproduct (số hiệu sản phẩm)</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t>USB_DEVICE (vendor, product)</w:t>
            </w:r>
          </w:p>
        </w:tc>
      </w:tr>
      <w:tr w:rsidR="00830FF9" w:rsidRPr="00830FF9" w:rsidTr="0038044A">
        <w:trPr>
          <w:trHeight w:val="915"/>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t>Tạo ra một cấu trúc usb_device_id với IDvendor, IDproduct và trong một dải phiên bản từ lo tới hi</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t>USB_DEVICE_VER (vendor,</w:t>
            </w:r>
            <w:r>
              <w:t xml:space="preserve"> </w:t>
            </w:r>
            <w:r w:rsidRPr="00830FF9">
              <w:t>product, lo, hi)</w:t>
            </w:r>
          </w:p>
        </w:tc>
      </w:tr>
      <w:tr w:rsidR="00830FF9" w:rsidRPr="00830FF9" w:rsidTr="0038044A">
        <w:trPr>
          <w:trHeight w:val="1227"/>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t>Tạo ra một cấu trúc usb_device_id phù hợp với lớp thiết bị USB được chỉ định bởi: lớp class, lớp con subclass, giao thức protocol</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r w:rsidRPr="00830FF9">
              <w:t>USB_DEVICE_INFO(class,</w:t>
            </w:r>
            <w:r>
              <w:t xml:space="preserve"> </w:t>
            </w:r>
            <w:r w:rsidRPr="00830FF9">
              <w:t>subclass, protocol)</w:t>
            </w:r>
          </w:p>
        </w:tc>
      </w:tr>
      <w:tr w:rsidR="00830FF9" w:rsidRPr="00830FF9" w:rsidTr="0038044A">
        <w:trPr>
          <w:trHeight w:val="1227"/>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DA6811">
            <w:pPr>
              <w:rPr>
                <w:sz w:val="24"/>
              </w:rPr>
            </w:pPr>
            <w:r w:rsidRPr="00830FF9">
              <w:t>Tạo ra một cấu trúc usb_device_id phù hợp với một giao diện USB được chỉ định bởi: lớp class, lớp con</w:t>
            </w:r>
            <w:r>
              <w:t xml:space="preserve"> </w:t>
            </w:r>
            <w:r w:rsidRPr="00830FF9">
              <w:t>subclass, giao thức protocol</w:t>
            </w:r>
          </w:p>
        </w:tc>
        <w:tc>
          <w:tcPr>
            <w:tcW w:w="0" w:type="auto"/>
            <w:vAlign w:val="center"/>
            <w:hideMark/>
          </w:tcPr>
          <w:p w:rsidR="00830FF9" w:rsidRPr="00830FF9" w:rsidRDefault="00830FF9" w:rsidP="00DA6811">
            <w:r w:rsidRPr="00830FF9">
              <w:t>USB_INTERFACE_INFO(class,</w:t>
            </w:r>
          </w:p>
          <w:p w:rsidR="00830FF9" w:rsidRPr="00830FF9" w:rsidRDefault="00830FF9" w:rsidP="00DA6811">
            <w:pPr>
              <w:rPr>
                <w:sz w:val="20"/>
                <w:szCs w:val="20"/>
              </w:rPr>
            </w:pPr>
            <w:r w:rsidRPr="00830FF9">
              <w:t>subclass, protocol)</w:t>
            </w:r>
          </w:p>
        </w:tc>
      </w:tr>
    </w:tbl>
    <w:p w:rsidR="00830FF9" w:rsidRDefault="00830FF9" w:rsidP="00DA6811">
      <w:r w:rsidRPr="00830FF9">
        <w:rPr>
          <w:sz w:val="24"/>
        </w:rPr>
        <w:br/>
      </w:r>
      <w:r>
        <w:t>Sau khi đã tạo ra một cấu trúc usb_device_id ta cần phải khai báo cấu trúc này với USB Core, để làm việc này ta sử dụng macro</w:t>
      </w:r>
      <w:r w:rsidR="00EA4846">
        <w:t xml:space="preserve">: </w:t>
      </w:r>
    </w:p>
    <w:p w:rsidR="00EA4846" w:rsidRDefault="00EA4846" w:rsidP="00DA6811">
      <w:r>
        <w:rPr>
          <w:rStyle w:val="fontstyle01"/>
        </w:rPr>
        <w:t>MODULE_DEVICE_TABLE(usb, usb_device_id[]);</w:t>
      </w:r>
    </w:p>
    <w:p w:rsidR="004970AD" w:rsidRDefault="006766E3" w:rsidP="00DA6811">
      <w:r>
        <w:t>T</w:t>
      </w:r>
      <w:r w:rsidR="00645E0F" w:rsidRPr="00645E0F">
        <w:t>rong đó usb_device_id[] là một mảng các cấu trúc usb_device_id đã khởi tạo trư</w:t>
      </w:r>
      <w:r w:rsidR="00645E0F">
        <w:t xml:space="preserve">ớc </w:t>
      </w:r>
      <w:r w:rsidR="00645E0F" w:rsidRPr="00645E0F">
        <w:t>đó.</w:t>
      </w:r>
    </w:p>
    <w:p w:rsidR="007D332B" w:rsidRDefault="007D332B" w:rsidP="00DA6811">
      <w:r>
        <w:t xml:space="preserve">Trong ví dụ lần này, ta có đoạn code như sau: </w:t>
      </w:r>
    </w:p>
    <w:p w:rsidR="007D332B" w:rsidRDefault="007D332B" w:rsidP="00DA6811">
      <w:r>
        <w:rPr>
          <w:noProof/>
        </w:rPr>
        <w:drawing>
          <wp:inline distT="0" distB="0" distL="0" distR="0" wp14:anchorId="29AB45EB" wp14:editId="2AA615D9">
            <wp:extent cx="5943600" cy="1942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2465"/>
                    </a:xfrm>
                    <a:prstGeom prst="rect">
                      <a:avLst/>
                    </a:prstGeom>
                  </pic:spPr>
                </pic:pic>
              </a:graphicData>
            </a:graphic>
          </wp:inline>
        </w:drawing>
      </w:r>
    </w:p>
    <w:p w:rsidR="007D332B" w:rsidRPr="00731DDB" w:rsidRDefault="007D332B" w:rsidP="0057063B">
      <w:pPr>
        <w:pStyle w:val="Heading2"/>
        <w:rPr>
          <w:rStyle w:val="fontstyle01"/>
        </w:rPr>
      </w:pPr>
      <w:bookmarkStart w:id="35" w:name="_Toc535441932"/>
      <w:r w:rsidRPr="00731DDB">
        <w:rPr>
          <w:rStyle w:val="fontstyle01"/>
        </w:rPr>
        <w:t>Hàm đăng kí và hủy đăng kí USB Device Driver</w:t>
      </w:r>
      <w:bookmarkEnd w:id="35"/>
    </w:p>
    <w:p w:rsidR="007D332B" w:rsidRPr="007D332B" w:rsidRDefault="007D332B" w:rsidP="00DA6811">
      <w:r w:rsidRPr="007D332B">
        <w:t xml:space="preserve">Việc xây dựng driver này cũng giống như bất kỳ một driver thiết bị nào khác trên Linux, cần sử dụng một khuôn mẫu chung (có hàm tạo, hàm hủy). Tuy nhiên, nội dung chi tiết sẽ rất khác vì đây là một driver cho lớp giao thức phần cứng không giống như một character driver thông thường. Thay vì thực hiện đăng ký và hủy </w:t>
      </w:r>
      <w:r w:rsidRPr="007D332B">
        <w:lastRenderedPageBreak/>
        <w:t>đăng ký với hệ thống file ảo (VFS – virtual file system) như của character driver thì ở đây, USB device driver cần thực hiện công việc tương ứng với lớp giao thức USB core; và thay vì cung cấp giao diện lên tầng người dùng (user space) giống như file thiết bị thì ở đây, usb driver cần thực hiện kết nối đến thiết bị thật trong tầng phần cứng (hard</w:t>
      </w:r>
      <w:r>
        <w:t>ware-space).</w:t>
      </w:r>
    </w:p>
    <w:p w:rsidR="007D332B" w:rsidRDefault="007D332B" w:rsidP="00DA6811">
      <w:r w:rsidRPr="007D332B">
        <w:t>Các hàm API của tầng USB core để thực hiện đăng ký và hủy đăng ký thiết bị như sau (nằm trong tệp tiêu đề &lt;linux/usb.h&gt;):</w:t>
      </w:r>
    </w:p>
    <w:p w:rsidR="0038044A" w:rsidRDefault="0038044A" w:rsidP="00DA6811">
      <w:r>
        <w:rPr>
          <w:noProof/>
        </w:rPr>
        <w:drawing>
          <wp:inline distT="0" distB="0" distL="0" distR="0" wp14:anchorId="40A0F8A1" wp14:editId="7A6F074F">
            <wp:extent cx="49149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942975"/>
                    </a:xfrm>
                    <a:prstGeom prst="rect">
                      <a:avLst/>
                    </a:prstGeom>
                  </pic:spPr>
                </pic:pic>
              </a:graphicData>
            </a:graphic>
          </wp:inline>
        </w:drawing>
      </w:r>
    </w:p>
    <w:p w:rsidR="0038044A" w:rsidRDefault="0038044A" w:rsidP="00DA6811">
      <w:r>
        <w:t>Hàm này thường được gọi trong hàm khởi tạo mô-đun Driver đang viết.Tham số cần truyền cho hàm này là một con trỏ tới cấu trúc usb_driver. Cấu trúc này bao gồm các thông tin về Driver đang viết. Cấu trúc này được định nghĩa như sau:</w:t>
      </w:r>
    </w:p>
    <w:p w:rsidR="00DB01DC" w:rsidRDefault="00731DDB" w:rsidP="00DA6811">
      <w:r>
        <w:rPr>
          <w:noProof/>
        </w:rPr>
        <w:drawing>
          <wp:inline distT="0" distB="0" distL="0" distR="0" wp14:anchorId="10786534" wp14:editId="75CF26F9">
            <wp:extent cx="5943600" cy="2204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4720"/>
                    </a:xfrm>
                    <a:prstGeom prst="rect">
                      <a:avLst/>
                    </a:prstGeom>
                  </pic:spPr>
                </pic:pic>
              </a:graphicData>
            </a:graphic>
          </wp:inline>
        </w:drawing>
      </w:r>
    </w:p>
    <w:p w:rsidR="00731DDB" w:rsidRDefault="00731DDB" w:rsidP="00DA6811">
      <w:r>
        <w:t>Các thông tin quan trọng gồm:</w:t>
      </w:r>
    </w:p>
    <w:p w:rsidR="00731DDB" w:rsidRDefault="00731DDB" w:rsidP="008B5202">
      <w:pPr>
        <w:pStyle w:val="ListParagraph"/>
        <w:numPr>
          <w:ilvl w:val="0"/>
          <w:numId w:val="6"/>
        </w:numPr>
      </w:pPr>
      <w:r>
        <w:t>const char* name : tên của Driver</w:t>
      </w:r>
    </w:p>
    <w:p w:rsidR="00731DDB" w:rsidRDefault="00731DDB" w:rsidP="008B5202">
      <w:pPr>
        <w:pStyle w:val="ListParagraph"/>
        <w:numPr>
          <w:ilvl w:val="0"/>
          <w:numId w:val="6"/>
        </w:numPr>
      </w:pPr>
      <w:r>
        <w:t>const struct usb_device_id* id_table : con trỏ tới bảng chứa các thiết bị sẽ được điều khiển bởi Driver này và đã được khai báo bằng macro MODULE_DEVICE_TABLE().</w:t>
      </w:r>
    </w:p>
    <w:p w:rsidR="00731DDB" w:rsidRDefault="00731DDB" w:rsidP="008B5202">
      <w:pPr>
        <w:pStyle w:val="ListParagraph"/>
        <w:numPr>
          <w:ilvl w:val="0"/>
          <w:numId w:val="6"/>
        </w:numPr>
      </w:pPr>
      <w: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731DDB" w:rsidRDefault="00731DDB" w:rsidP="008B5202">
      <w:pPr>
        <w:pStyle w:val="ListParagraph"/>
        <w:numPr>
          <w:ilvl w:val="0"/>
          <w:numId w:val="6"/>
        </w:numPr>
      </w:pPr>
      <w:r>
        <w:lastRenderedPageBreak/>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731DDB" w:rsidRDefault="00731DDB" w:rsidP="0057063B">
      <w:pPr>
        <w:pStyle w:val="Heading2"/>
      </w:pPr>
      <w:bookmarkStart w:id="36" w:name="_Toc535441933"/>
      <w:r w:rsidRPr="00731DDB">
        <w:rPr>
          <w:rStyle w:val="fontstyle01"/>
        </w:rPr>
        <w:t>Hàm thăm dò thiết bị (probe)</w:t>
      </w:r>
      <w:bookmarkEnd w:id="36"/>
      <w:r w:rsidRPr="00731DDB">
        <w:t xml:space="preserve"> </w:t>
      </w:r>
    </w:p>
    <w:p w:rsidR="00731DDB" w:rsidRPr="00731DDB" w:rsidRDefault="00731DDB" w:rsidP="00DA6811">
      <w:r w:rsidRPr="00731DDB">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731DDB" w:rsidRDefault="00731DDB" w:rsidP="00DA6811">
      <w:r w:rsidRPr="00731DDB">
        <w:t>Nguyên mẫu hàm thăm dò như sau:</w:t>
      </w:r>
    </w:p>
    <w:p w:rsidR="00731DDB" w:rsidRDefault="00731DDB" w:rsidP="00DA6811">
      <w:r>
        <w:rPr>
          <w:noProof/>
        </w:rPr>
        <w:drawing>
          <wp:inline distT="0" distB="0" distL="0" distR="0" wp14:anchorId="2717094E" wp14:editId="39CCD013">
            <wp:extent cx="5943600" cy="219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075"/>
                    </a:xfrm>
                    <a:prstGeom prst="rect">
                      <a:avLst/>
                    </a:prstGeom>
                  </pic:spPr>
                </pic:pic>
              </a:graphicData>
            </a:graphic>
          </wp:inline>
        </w:drawing>
      </w:r>
    </w:p>
    <w:p w:rsidR="00731DDB" w:rsidRPr="00731DDB" w:rsidRDefault="00731DDB" w:rsidP="00DA6811">
      <w:r w:rsidRPr="00731DDB">
        <w:t>Trong hàm thăm dò, Driver cần thực hiện một số công việc sau:</w:t>
      </w:r>
    </w:p>
    <w:p w:rsidR="00731DDB" w:rsidRPr="00731DDB" w:rsidRDefault="00731DDB" w:rsidP="008B5202">
      <w:pPr>
        <w:pStyle w:val="ListParagraph"/>
        <w:numPr>
          <w:ilvl w:val="0"/>
          <w:numId w:val="6"/>
        </w:numPr>
      </w:pPr>
      <w:r w:rsidRPr="00731DDB">
        <w:t>Lấy ra địa chỉ các Endpoint cần dùng, lấy ra kích thước các bộ đệm cho thiết bị</w:t>
      </w:r>
    </w:p>
    <w:p w:rsidR="00731DDB" w:rsidRPr="00731DDB" w:rsidRDefault="00731DDB" w:rsidP="008B5202">
      <w:pPr>
        <w:pStyle w:val="ListParagraph"/>
        <w:numPr>
          <w:ilvl w:val="0"/>
          <w:numId w:val="6"/>
        </w:numPr>
      </w:pPr>
      <w:r w:rsidRPr="00731DDB">
        <w:t>Cấp phát bộ đệm</w:t>
      </w:r>
    </w:p>
    <w:p w:rsidR="00731DDB" w:rsidRPr="00731DDB" w:rsidRDefault="00731DDB" w:rsidP="008B5202">
      <w:pPr>
        <w:pStyle w:val="ListParagraph"/>
        <w:numPr>
          <w:ilvl w:val="0"/>
          <w:numId w:val="6"/>
        </w:numPr>
      </w:pPr>
      <w:r w:rsidRPr="00731DDB">
        <w:t> Lưu lại các thông tin (địa chỉ Endpoint, kích thước bộ đệm, địa chỉ bộ đệm…)</w:t>
      </w:r>
    </w:p>
    <w:p w:rsidR="00887E3C" w:rsidRPr="00731DDB" w:rsidRDefault="00731DDB" w:rsidP="008B5202">
      <w:pPr>
        <w:pStyle w:val="ListParagraph"/>
        <w:numPr>
          <w:ilvl w:val="0"/>
          <w:numId w:val="6"/>
        </w:numPr>
      </w:pPr>
      <w:r w:rsidRPr="00731DDB">
        <w:t>Đăng kí lớp thiết bị cho Driver</w:t>
      </w:r>
    </w:p>
    <w:p w:rsidR="00887E3C" w:rsidRDefault="00887E3C" w:rsidP="008B5202">
      <w:pPr>
        <w:pStyle w:val="ListParagraph"/>
        <w:numPr>
          <w:ilvl w:val="3"/>
          <w:numId w:val="7"/>
        </w:numPr>
      </w:pPr>
      <w:r w:rsidRPr="00887E3C">
        <w:t>Truy nhập các thông tin về Endpoint</w:t>
      </w:r>
    </w:p>
    <w:p w:rsidR="00887E3C" w:rsidRDefault="00887E3C" w:rsidP="00DA6811">
      <w:r w:rsidRPr="00887E3C">
        <w:t>Đoạn mã sau thực hiện việc lấy các thông tin của một Endpoint Bulk IN và một Endpoint Bulk OUT:</w:t>
      </w:r>
    </w:p>
    <w:p w:rsidR="00887E3C" w:rsidRDefault="00887E3C" w:rsidP="00DA6811">
      <w:r>
        <w:rPr>
          <w:noProof/>
        </w:rPr>
        <w:drawing>
          <wp:inline distT="0" distB="0" distL="0" distR="0" wp14:anchorId="01574179" wp14:editId="0B7766E6">
            <wp:extent cx="5943600" cy="295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9100"/>
                    </a:xfrm>
                    <a:prstGeom prst="rect">
                      <a:avLst/>
                    </a:prstGeom>
                  </pic:spPr>
                </pic:pic>
              </a:graphicData>
            </a:graphic>
          </wp:inline>
        </w:drawing>
      </w:r>
    </w:p>
    <w:p w:rsidR="00887E3C" w:rsidRPr="00887E3C" w:rsidRDefault="00887E3C" w:rsidP="008B5202">
      <w:pPr>
        <w:pStyle w:val="ListParagraph"/>
        <w:numPr>
          <w:ilvl w:val="3"/>
          <w:numId w:val="7"/>
        </w:numPr>
      </w:pPr>
      <w:r w:rsidRPr="00887E3C">
        <w:lastRenderedPageBreak/>
        <w:t>Lưu lại các thông tin đã truy nhập và cấp phát</w:t>
      </w:r>
    </w:p>
    <w:p w:rsidR="00887E3C" w:rsidRPr="004F24A7" w:rsidRDefault="00887E3C" w:rsidP="00DA6811">
      <w:r w:rsidRPr="004F24A7">
        <w:t>Để lưu trữ các dữ liệu liên quan tới thiết bị nhằm mục đích sử dụng sau, ta sử dụng hàm sau:</w:t>
      </w:r>
    </w:p>
    <w:p w:rsidR="00887E3C" w:rsidRDefault="00887E3C" w:rsidP="00DA6811">
      <w:pPr>
        <w:rPr>
          <w:rFonts w:ascii="Arial" w:hAnsi="Arial" w:cs="Arial"/>
          <w:color w:val="000000"/>
          <w:sz w:val="20"/>
          <w:szCs w:val="20"/>
        </w:rPr>
      </w:pPr>
      <w:r>
        <w:rPr>
          <w:rStyle w:val="HTMLCode"/>
          <w:color w:val="006000"/>
          <w:sz w:val="27"/>
          <w:szCs w:val="27"/>
        </w:rPr>
        <w:t>usb_set_intfdata(intf, dev);</w:t>
      </w:r>
    </w:p>
    <w:p w:rsidR="00887E3C" w:rsidRPr="004F24A7" w:rsidRDefault="00887E3C" w:rsidP="00DA6811">
      <w:r w:rsidRPr="004F24A7">
        <w:t>Trong đó dev là con trỏ tới cấu trúc dữ liệu ta cần lưu trữ. (cấu trúc dữ liệu giao tiếp với thiết bị được người lập trình khai báo thích hợp với dữ liệu thiết bị cung cấp)</w:t>
      </w:r>
    </w:p>
    <w:p w:rsidR="00887E3C" w:rsidRPr="00887E3C" w:rsidRDefault="00887E3C" w:rsidP="008B5202">
      <w:pPr>
        <w:pStyle w:val="ListParagraph"/>
        <w:numPr>
          <w:ilvl w:val="3"/>
          <w:numId w:val="7"/>
        </w:numPr>
      </w:pPr>
      <w:bookmarkStart w:id="37" w:name="TOC-5.3.-ng-k-l-p-thi-t-b-"/>
      <w:bookmarkEnd w:id="37"/>
      <w:r w:rsidRPr="00887E3C">
        <w:t>Đăng kí lớp thiết bị</w:t>
      </w:r>
    </w:p>
    <w:p w:rsidR="00887E3C" w:rsidRPr="004F24A7" w:rsidRDefault="00887E3C" w:rsidP="00DA6811">
      <w:r w:rsidRPr="004F24A7">
        <w:t>Như ta đã thấy trong mô hình phân lớp của hệ thống USB trên Linux, phía trên lớp USB Device Driver là lớp Các hệ thống con nhân Linux (hay Các lớp thiết bị), bao gồm: Char, Block, TTY, Mem… Các thiết bị USB có thể được đối xử theo một trong các hệ thống con đó, chẳng hạn như chuột, bàn phím có thể coi như thuộc lớp Input. Tức là các ứng dụng người dùng sẽ sử dụng các API lớp Input để thực hiện giao tiếp với chuột, bàn phím. Do đó Driver cũng cần đăng kí thực hiện đăng kí lớp thiết bị mà nó quản lý. Tùy theo từng lớp  có các hàm đăng kí khác nhau:</w:t>
      </w:r>
    </w:p>
    <w:p w:rsidR="00887E3C" w:rsidRPr="008D4A95" w:rsidRDefault="00887E3C" w:rsidP="008B5202">
      <w:pPr>
        <w:pStyle w:val="ListParagraph"/>
        <w:numPr>
          <w:ilvl w:val="0"/>
          <w:numId w:val="6"/>
        </w:numPr>
      </w:pPr>
      <w:r w:rsidRPr="008D4A95">
        <w:t>Nếu Driver muốn đối xử với thiết bị như kiểu Input, ta sử dụng hàm:</w:t>
      </w:r>
    </w:p>
    <w:p w:rsidR="00887E3C" w:rsidRDefault="00887E3C" w:rsidP="00DA6811">
      <w:pPr>
        <w:rPr>
          <w:sz w:val="36"/>
          <w:szCs w:val="36"/>
          <w:shd w:val="clear" w:color="auto" w:fill="EFEFEF"/>
        </w:rPr>
      </w:pPr>
      <w:r>
        <w:rPr>
          <w:rStyle w:val="HTMLCode"/>
          <w:color w:val="006000"/>
          <w:shd w:val="clear" w:color="auto" w:fill="EFEFEF"/>
        </w:rPr>
        <w:t>input_register_device(struct input_dev* )</w:t>
      </w:r>
    </w:p>
    <w:p w:rsidR="00887E3C" w:rsidRPr="008D4A95" w:rsidRDefault="00887E3C" w:rsidP="008B5202">
      <w:pPr>
        <w:pStyle w:val="ListParagraph"/>
        <w:numPr>
          <w:ilvl w:val="0"/>
          <w:numId w:val="6"/>
        </w:numPr>
      </w:pPr>
      <w:r w:rsidRPr="008D4A95">
        <w:t>Nếu Driver muốn đối xử với thiết bị như một thiết bị kiểu kí tự thông thường ta sử dụng hàm:</w:t>
      </w:r>
    </w:p>
    <w:p w:rsidR="00887E3C" w:rsidRDefault="00887E3C" w:rsidP="00DA6811">
      <w:pPr>
        <w:rPr>
          <w:sz w:val="36"/>
          <w:szCs w:val="36"/>
          <w:shd w:val="clear" w:color="auto" w:fill="EFEFEF"/>
        </w:rPr>
      </w:pPr>
      <w:r>
        <w:rPr>
          <w:rStyle w:val="HTMLCode"/>
          <w:color w:val="006000"/>
          <w:shd w:val="clear" w:color="auto" w:fill="EFEFEF"/>
        </w:rPr>
        <w:t>usb_register_dev(struct usb_interface*, struct usb_class_driver* )</w:t>
      </w:r>
    </w:p>
    <w:p w:rsidR="00887E3C" w:rsidRPr="004F24A7" w:rsidRDefault="00887E3C" w:rsidP="00DA6811">
      <w:r w:rsidRPr="004F24A7">
        <w:t>Tham số đầu tiên cần truyền cho hàm usb_register_dev là con trỏ tới cấu trúc chứa thông tin về Interface được chọn trên thiết bị, tham số thứ hai là con trỏ tới cấu trúc usb_class_driver. Cấu trúc này có một trường quan trọng là một con trỏ tới cấu trúc file_operations định nghĩa các thao tác trên thiết bị được Driver hỗ trợ. Hai cấu trúc này được định nghĩa như dưới đây:</w:t>
      </w:r>
    </w:p>
    <w:p w:rsidR="00887E3C" w:rsidRPr="004F24A7" w:rsidRDefault="008D4A95" w:rsidP="00DA6811">
      <w:r>
        <w:rPr>
          <w:noProof/>
        </w:rPr>
        <w:lastRenderedPageBreak/>
        <w:drawing>
          <wp:inline distT="0" distB="0" distL="0" distR="0" wp14:anchorId="7EB331E9" wp14:editId="3B8EB15E">
            <wp:extent cx="59436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0450"/>
                    </a:xfrm>
                    <a:prstGeom prst="rect">
                      <a:avLst/>
                    </a:prstGeom>
                  </pic:spPr>
                </pic:pic>
              </a:graphicData>
            </a:graphic>
          </wp:inline>
        </w:drawing>
      </w:r>
      <w:r w:rsidR="00887E3C" w:rsidRPr="004F24A7">
        <w:t>Trong cấu trúc file_operations các trường thông tin chính là các con trỏ hàm. Các con trỏ này trỏ tới các hàm tương ứng với các thao tác trên tệp tin như: mở, đọc,ghi, ioctl, xóa… Chúng ta cần cài đặt các hàm này để khi có hành động tương ứng trên tệp tin, hàm của chúng ta sẽ thực thi các công việc cần thiết như: chuẩn bị dữ liệu, chuyển dữ liệu từ không gian nhân sang</w:t>
      </w:r>
      <w:r w:rsidR="004F24A7">
        <w:t xml:space="preserve"> không gian người dùng và ngược </w:t>
      </w:r>
      <w:r w:rsidR="00887E3C" w:rsidRPr="004F24A7">
        <w:t>lại, giải phóng dữ liệu…</w:t>
      </w:r>
    </w:p>
    <w:p w:rsidR="00887E3C" w:rsidRPr="007A4424" w:rsidRDefault="00887E3C" w:rsidP="0057063B">
      <w:pPr>
        <w:pStyle w:val="Heading2"/>
        <w:rPr>
          <w:rStyle w:val="fontstyle01"/>
          <w:bCs/>
        </w:rPr>
      </w:pPr>
      <w:bookmarkStart w:id="38" w:name="TOC-6.-H-m-ng-t-k-t-n-i-thi-t-b-"/>
      <w:bookmarkStart w:id="39" w:name="_Toc535441934"/>
      <w:bookmarkEnd w:id="38"/>
      <w:r w:rsidRPr="007A4424">
        <w:rPr>
          <w:rStyle w:val="fontstyle01"/>
        </w:rPr>
        <w:t>Hàm ngắt kết nối thiết bị</w:t>
      </w:r>
      <w:bookmarkEnd w:id="39"/>
    </w:p>
    <w:p w:rsidR="00887E3C" w:rsidRPr="004F24A7" w:rsidRDefault="00887E3C" w:rsidP="00DA6811">
      <w:r w:rsidRPr="004F24A7">
        <w:t>Khi thiết bị được gỡ bỏ ra khỏi hệ thống, hàm ngắt kết nối được gọi. Nguyên mẫu hàm như sau:</w:t>
      </w:r>
    </w:p>
    <w:p w:rsidR="00887E3C" w:rsidRDefault="00887E3C" w:rsidP="00DA6811">
      <w:pPr>
        <w:rPr>
          <w:rFonts w:ascii="Arial" w:hAnsi="Arial" w:cs="Arial"/>
          <w:color w:val="000000"/>
          <w:sz w:val="20"/>
          <w:szCs w:val="20"/>
        </w:rPr>
      </w:pPr>
      <w:r>
        <w:rPr>
          <w:rStyle w:val="HTMLCode"/>
          <w:b/>
          <w:bCs/>
          <w:color w:val="006000"/>
          <w:sz w:val="27"/>
          <w:szCs w:val="27"/>
        </w:rPr>
        <w:t>void (*disconnect) (struct usb_interface* intf);</w:t>
      </w:r>
    </w:p>
    <w:p w:rsidR="00887E3C" w:rsidRPr="004F24A7" w:rsidRDefault="00887E3C" w:rsidP="00DA6811">
      <w:r w:rsidRPr="004F24A7">
        <w:t>Trong hàm disconnect cần thực hiện hai công việc sau:</w:t>
      </w:r>
    </w:p>
    <w:p w:rsidR="00887E3C" w:rsidRPr="00D20EC2" w:rsidRDefault="00887E3C" w:rsidP="008B5202">
      <w:pPr>
        <w:pStyle w:val="ListParagraph"/>
        <w:numPr>
          <w:ilvl w:val="0"/>
          <w:numId w:val="6"/>
        </w:numPr>
      </w:pPr>
      <w:r w:rsidRPr="00D20EC2">
        <w:t>Hủy các dữ liệu về thiết bị đã lưu trữ từ hàm thăm dò, để làm điều này ta sẽ thiết lập dữ liệu NULL cho interface intf:</w:t>
      </w:r>
    </w:p>
    <w:p w:rsidR="00887E3C" w:rsidRPr="00D20EC2" w:rsidRDefault="00887E3C" w:rsidP="008B5202">
      <w:pPr>
        <w:pStyle w:val="ListParagraph"/>
        <w:numPr>
          <w:ilvl w:val="0"/>
          <w:numId w:val="6"/>
        </w:numPr>
      </w:pPr>
      <w:r w:rsidRPr="00D20EC2">
        <w:t>usb_set_intfdata(intf, NULL);</w:t>
      </w:r>
    </w:p>
    <w:p w:rsidR="00887E3C" w:rsidRPr="00D20EC2" w:rsidRDefault="00887E3C" w:rsidP="008B5202">
      <w:pPr>
        <w:pStyle w:val="ListParagraph"/>
        <w:numPr>
          <w:ilvl w:val="0"/>
          <w:numId w:val="6"/>
        </w:numPr>
      </w:pPr>
      <w:r w:rsidRPr="00D20EC2">
        <w:t> Hủy đăng kí lớp thiết bị:</w:t>
      </w:r>
    </w:p>
    <w:p w:rsidR="00887E3C" w:rsidRPr="00D20EC2" w:rsidRDefault="00887E3C" w:rsidP="008B5202">
      <w:pPr>
        <w:pStyle w:val="ListParagraph"/>
        <w:numPr>
          <w:ilvl w:val="0"/>
          <w:numId w:val="6"/>
        </w:numPr>
      </w:pPr>
      <w:r w:rsidRPr="00D20EC2">
        <w:t>usb_deregister_dev(struct usb_interface* , struct usb_class_driver* );</w:t>
      </w:r>
    </w:p>
    <w:p w:rsidR="00887E3C" w:rsidRPr="007A4424" w:rsidRDefault="007A4424" w:rsidP="0057063B">
      <w:pPr>
        <w:pStyle w:val="Heading2"/>
        <w:rPr>
          <w:rStyle w:val="fontstyle01"/>
        </w:rPr>
      </w:pPr>
      <w:bookmarkStart w:id="40" w:name="TOC-7.-C-c-h-m-m-c-ghi-thi-t-b-"/>
      <w:bookmarkStart w:id="41" w:name="_Toc535441935"/>
      <w:bookmarkEnd w:id="40"/>
      <w:r>
        <w:rPr>
          <w:rStyle w:val="fontstyle01"/>
        </w:rPr>
        <w:t>Các hàm mở/đọc/</w:t>
      </w:r>
      <w:r w:rsidR="00887E3C" w:rsidRPr="007A4424">
        <w:rPr>
          <w:rStyle w:val="fontstyle01"/>
        </w:rPr>
        <w:t>ghi thiết bị</w:t>
      </w:r>
      <w:bookmarkEnd w:id="41"/>
    </w:p>
    <w:p w:rsidR="00887E3C" w:rsidRPr="007A4424" w:rsidRDefault="00887E3C" w:rsidP="008B5202">
      <w:pPr>
        <w:pStyle w:val="ListParagraph"/>
        <w:numPr>
          <w:ilvl w:val="3"/>
          <w:numId w:val="7"/>
        </w:numPr>
      </w:pPr>
      <w:bookmarkStart w:id="42" w:name="TOC-7.1.-H-nh-ng-m-t-p-tin-thi-t-b-"/>
      <w:bookmarkEnd w:id="42"/>
      <w:r w:rsidRPr="007A4424">
        <w:t xml:space="preserve"> Hành động mở tệp tin thiết bị</w:t>
      </w:r>
    </w:p>
    <w:p w:rsidR="00887E3C" w:rsidRDefault="00887E3C" w:rsidP="00DA6811">
      <w:pPr>
        <w:rPr>
          <w:rFonts w:ascii="Arial" w:hAnsi="Arial" w:cs="Arial"/>
          <w:color w:val="000000"/>
          <w:sz w:val="20"/>
          <w:szCs w:val="20"/>
          <w:shd w:val="clear" w:color="auto" w:fill="F2F2F2"/>
        </w:rPr>
      </w:pPr>
      <w:r>
        <w:rPr>
          <w:rStyle w:val="HTMLCode"/>
          <w:b/>
          <w:bCs/>
          <w:color w:val="006000"/>
          <w:sz w:val="27"/>
          <w:szCs w:val="27"/>
          <w:shd w:val="clear" w:color="auto" w:fill="F2F2F2"/>
        </w:rPr>
        <w:lastRenderedPageBreak/>
        <w:t>static int mydevice_open(struct inode *inode, struct file *file);</w:t>
      </w:r>
    </w:p>
    <w:p w:rsidR="00887E3C" w:rsidRDefault="00887E3C" w:rsidP="00DA6811">
      <w:r>
        <w:rPr>
          <w:rFonts w:ascii="Arial" w:hAnsi="Arial" w:cs="Arial"/>
          <w:color w:val="000000"/>
          <w:sz w:val="27"/>
          <w:szCs w:val="27"/>
          <w:shd w:val="clear" w:color="auto" w:fill="FFFFFF"/>
        </w:rPr>
        <w:br/>
      </w:r>
      <w:r w:rsidRPr="004F24A7">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1619CE" w:rsidRDefault="001619CE" w:rsidP="00DA6811">
      <w:pPr>
        <w:rPr>
          <w:sz w:val="24"/>
        </w:rPr>
      </w:pPr>
      <w:r>
        <w:rPr>
          <w:noProof/>
        </w:rPr>
        <w:drawing>
          <wp:inline distT="0" distB="0" distL="0" distR="0" wp14:anchorId="6C372CCD" wp14:editId="1BBEA385">
            <wp:extent cx="3476625" cy="657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6625" cy="657225"/>
                    </a:xfrm>
                    <a:prstGeom prst="rect">
                      <a:avLst/>
                    </a:prstGeom>
                  </pic:spPr>
                </pic:pic>
              </a:graphicData>
            </a:graphic>
          </wp:inline>
        </w:drawing>
      </w:r>
    </w:p>
    <w:p w:rsidR="00887E3C" w:rsidRDefault="00887E3C" w:rsidP="00DA6811">
      <w:pPr>
        <w:rPr>
          <w:rFonts w:ascii="Arial" w:hAnsi="Arial" w:cs="Arial"/>
          <w:color w:val="000000"/>
          <w:sz w:val="20"/>
          <w:szCs w:val="20"/>
        </w:rPr>
      </w:pPr>
      <w:r w:rsidRPr="004F24A7">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r>
        <w:rPr>
          <w:rFonts w:ascii="Arial" w:hAnsi="Arial" w:cs="Arial"/>
          <w:color w:val="000000"/>
          <w:sz w:val="27"/>
          <w:szCs w:val="27"/>
        </w:rPr>
        <w:t> </w:t>
      </w:r>
    </w:p>
    <w:p w:rsidR="00887E3C" w:rsidRPr="00923C9C" w:rsidRDefault="00887E3C" w:rsidP="008B5202">
      <w:pPr>
        <w:pStyle w:val="ListParagraph"/>
        <w:numPr>
          <w:ilvl w:val="3"/>
          <w:numId w:val="7"/>
        </w:numPr>
      </w:pPr>
      <w:bookmarkStart w:id="43" w:name="TOC-7.2.-H-nh-ng-c-ghi"/>
      <w:bookmarkEnd w:id="43"/>
      <w:r w:rsidRPr="00923C9C">
        <w:t>Hành động đọc / ghi</w:t>
      </w:r>
    </w:p>
    <w:p w:rsidR="00887E3C" w:rsidRPr="00D20EC2" w:rsidRDefault="00887E3C" w:rsidP="008B5202">
      <w:pPr>
        <w:pStyle w:val="NormalWeb"/>
        <w:numPr>
          <w:ilvl w:val="0"/>
          <w:numId w:val="8"/>
        </w:numPr>
      </w:pPr>
      <w:r w:rsidRPr="00D20EC2">
        <w:t>Hành động đọc</w:t>
      </w:r>
    </w:p>
    <w:p w:rsidR="00887E3C" w:rsidRDefault="00887E3C" w:rsidP="00DA6811">
      <w:pPr>
        <w:rPr>
          <w:rFonts w:ascii="Arial" w:hAnsi="Arial" w:cs="Arial"/>
          <w:color w:val="000000"/>
        </w:rPr>
      </w:pPr>
      <w:r>
        <w:rPr>
          <w:rStyle w:val="HTMLCode"/>
          <w:color w:val="006000"/>
          <w:shd w:val="clear" w:color="auto" w:fill="F2F2F2"/>
        </w:rPr>
        <w:t>static ssize_t mydevice_read(struct file *file, char __user *buffer, size_t count, loff_t *ppos);</w:t>
      </w:r>
    </w:p>
    <w:p w:rsidR="00887E3C" w:rsidRPr="004F24A7" w:rsidRDefault="00887E3C" w:rsidP="00DA6811">
      <w:r w:rsidRPr="004F24A7">
        <w:t>Hàm này có hai việc chính, đầu tiên là tạo ra các URB (USB request block) yêu cầu dữ liệu và xác nhận nó tới tầng USB Core, thứ hai là chuyển </w:t>
      </w:r>
      <w:r w:rsidR="004F24A7">
        <w:t xml:space="preserve"> </w:t>
      </w:r>
      <w:r w:rsidRPr="004F24A7">
        <w:t>dữ liệu nhận được từ các URB sang không gian người dùng bằng hàm:</w:t>
      </w:r>
    </w:p>
    <w:p w:rsidR="00887E3C" w:rsidRDefault="00887E3C" w:rsidP="00DA6811">
      <w:pPr>
        <w:rPr>
          <w:rFonts w:ascii="Arial" w:hAnsi="Arial" w:cs="Arial"/>
          <w:color w:val="000000"/>
        </w:rPr>
      </w:pPr>
      <w:r>
        <w:rPr>
          <w:rStyle w:val="HTMLCode"/>
          <w:color w:val="006000"/>
          <w:shd w:val="clear" w:color="auto" w:fill="F2F2F2"/>
        </w:rPr>
        <w:t>unsigned long copy_to_user(void __user * to, const void * from, unsigned long size);</w:t>
      </w:r>
    </w:p>
    <w:p w:rsidR="00887E3C" w:rsidRPr="00D20EC2" w:rsidRDefault="00887E3C" w:rsidP="008B5202">
      <w:pPr>
        <w:pStyle w:val="NormalWeb"/>
        <w:numPr>
          <w:ilvl w:val="0"/>
          <w:numId w:val="8"/>
        </w:numPr>
      </w:pPr>
      <w:r w:rsidRPr="00D20EC2">
        <w:t>Hành động ghi</w:t>
      </w:r>
    </w:p>
    <w:p w:rsidR="00887E3C" w:rsidRDefault="00887E3C" w:rsidP="00DA6811">
      <w:pPr>
        <w:rPr>
          <w:rFonts w:ascii="Arial" w:hAnsi="Arial" w:cs="Arial"/>
          <w:color w:val="000000"/>
        </w:rPr>
      </w:pPr>
      <w:r>
        <w:rPr>
          <w:rStyle w:val="HTMLCode"/>
          <w:color w:val="006000"/>
          <w:shd w:val="clear" w:color="auto" w:fill="F2F2F2"/>
        </w:rPr>
        <w:t>static ssize_t my_device  write(struct file *file, const char __user *buffer, size_t count, loff_t *ppos);</w:t>
      </w:r>
    </w:p>
    <w:p w:rsidR="00887E3C" w:rsidRPr="004F24A7" w:rsidRDefault="00887E3C" w:rsidP="00DA6811">
      <w:r w:rsidRPr="004F24A7">
        <w:t>Hàm này sẽ thực hiện hai công việc ngược lại với hàm đọc. Đầu tiên nó phải chuyển dữ liệu từ không gian người dùng sang không gian nhân hệ </w:t>
      </w:r>
      <w:r w:rsidR="004F24A7">
        <w:t xml:space="preserve"> </w:t>
      </w:r>
      <w:r w:rsidRPr="004F24A7">
        <w:t>điều hành, sau đó nó cần đóng gói dữ liệu này trong các URB và xác nhận các URB này tới tầng USB Core.</w:t>
      </w:r>
    </w:p>
    <w:p w:rsidR="00887E3C" w:rsidRPr="008D4A95" w:rsidRDefault="00887E3C" w:rsidP="00DA6811">
      <w:r w:rsidRPr="008D4A95">
        <w:t>Để copy dữ liệu người dùng vào không gian nhân, ta sử dụng hàm:</w:t>
      </w:r>
    </w:p>
    <w:p w:rsidR="00887E3C" w:rsidRDefault="00887E3C" w:rsidP="00DA6811">
      <w:pPr>
        <w:rPr>
          <w:rFonts w:ascii="Arial" w:hAnsi="Arial" w:cs="Arial"/>
          <w:color w:val="000000"/>
        </w:rPr>
      </w:pPr>
      <w:r>
        <w:rPr>
          <w:rStyle w:val="HTMLCode"/>
          <w:color w:val="006000"/>
        </w:rPr>
        <w:lastRenderedPageBreak/>
        <w:t>unsigned long copy_from_user(void * to, const void __user * from, unsigned long size);</w:t>
      </w:r>
    </w:p>
    <w:p w:rsidR="00212EDE" w:rsidRDefault="00D20EC2" w:rsidP="008B5202">
      <w:pPr>
        <w:pStyle w:val="Heading2"/>
        <w:numPr>
          <w:ilvl w:val="1"/>
          <w:numId w:val="7"/>
        </w:numPr>
      </w:pPr>
      <w:bookmarkStart w:id="44" w:name="_Toc535441936"/>
      <w:r>
        <w:t xml:space="preserve">Biên dịch module trên Thiết Bị </w:t>
      </w:r>
      <w:r w:rsidRPr="005071C8">
        <w:t>Nanopc-T3</w:t>
      </w:r>
      <w:bookmarkEnd w:id="44"/>
    </w:p>
    <w:p w:rsidR="00212EDE" w:rsidRPr="0057063B" w:rsidRDefault="00212EDE" w:rsidP="008B5202">
      <w:pPr>
        <w:pStyle w:val="Heading2"/>
        <w:numPr>
          <w:ilvl w:val="2"/>
          <w:numId w:val="9"/>
        </w:numPr>
        <w:rPr>
          <w:rStyle w:val="fontstyle01"/>
          <w:b/>
        </w:rPr>
      </w:pPr>
      <w:bookmarkStart w:id="45" w:name="_Toc535441937"/>
      <w:r w:rsidRPr="0057063B">
        <w:rPr>
          <w:rStyle w:val="fontstyle01"/>
          <w:b/>
        </w:rPr>
        <w:t>Cài đặt trình biên dịch chéo aarch64-linux-gcc 6.4</w:t>
      </w:r>
      <w:bookmarkEnd w:id="45"/>
    </w:p>
    <w:p w:rsidR="00060D47" w:rsidRDefault="00060D47" w:rsidP="00DA6811">
      <w:pPr>
        <w:rPr>
          <w:rStyle w:val="fontstyle01"/>
          <w:b w:val="0"/>
        </w:rPr>
      </w:pPr>
      <w:r w:rsidRPr="00060D47">
        <w:rPr>
          <w:rStyle w:val="fontstyle01"/>
        </w:rPr>
        <w:t>Bước 1:</w:t>
      </w:r>
      <w:r>
        <w:rPr>
          <w:rStyle w:val="fontstyle01"/>
          <w:b w:val="0"/>
        </w:rPr>
        <w:t xml:space="preserve"> </w:t>
      </w:r>
      <w:r w:rsidRPr="00060D47">
        <w:rPr>
          <w:rStyle w:val="fontstyle01"/>
          <w:b w:val="0"/>
        </w:rPr>
        <w:t xml:space="preserve">Đầu tiên ta cần </w:t>
      </w:r>
      <w:r>
        <w:rPr>
          <w:rStyle w:val="fontstyle01"/>
          <w:b w:val="0"/>
        </w:rPr>
        <w:t xml:space="preserve">clone trình biên dịch này từ git về. Sau đó tạo đường dẫn toolchain mặc định. Tiến hành giải nén. </w:t>
      </w:r>
      <w:r w:rsidRPr="00060D47">
        <w:rPr>
          <w:rStyle w:val="fontstyle01"/>
          <w:b w:val="0"/>
        </w:rPr>
        <w:t>Vị trí để trình biên dịch chéo là không bắt buộc, tuy nhiên thường chứa trên thư mục /opt để thuận tiện cho các công việc tiếp theo.</w:t>
      </w:r>
    </w:p>
    <w:p w:rsidR="00060D47" w:rsidRDefault="00060D47" w:rsidP="00DA6811">
      <w:pPr>
        <w:rPr>
          <w:rStyle w:val="fontstyle01"/>
          <w:b w:val="0"/>
        </w:rPr>
      </w:pPr>
      <w:r>
        <w:rPr>
          <w:noProof/>
        </w:rPr>
        <w:drawing>
          <wp:inline distT="0" distB="0" distL="0" distR="0" wp14:anchorId="7B93E048" wp14:editId="7310287C">
            <wp:extent cx="5943600" cy="530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0225"/>
                    </a:xfrm>
                    <a:prstGeom prst="rect">
                      <a:avLst/>
                    </a:prstGeom>
                  </pic:spPr>
                </pic:pic>
              </a:graphicData>
            </a:graphic>
          </wp:inline>
        </w:drawing>
      </w:r>
    </w:p>
    <w:p w:rsidR="00060D47" w:rsidRDefault="00060D47" w:rsidP="00DA6811">
      <w:pPr>
        <w:rPr>
          <w:rStyle w:val="fontstyle01"/>
          <w:b w:val="0"/>
        </w:rPr>
      </w:pPr>
      <w:r w:rsidRPr="00060D47">
        <w:rPr>
          <w:rStyle w:val="fontstyle01"/>
          <w:b w:val="0"/>
        </w:rPr>
        <w:t>Kết quả giải nén được thư mục chứa trình biên dịch có đường dẫn như sau: opt/FriendlyARM/toolschain/</w:t>
      </w:r>
    </w:p>
    <w:p w:rsidR="00060D47" w:rsidRPr="00060D47" w:rsidRDefault="00060D47" w:rsidP="00DA6811">
      <w:pPr>
        <w:rPr>
          <w:rStyle w:val="fontstyle01"/>
          <w:b w:val="0"/>
        </w:rPr>
      </w:pPr>
      <w:r w:rsidRPr="00060D47">
        <w:rPr>
          <w:rStyle w:val="fontstyle01"/>
        </w:rPr>
        <w:t xml:space="preserve">Bước 2: </w:t>
      </w:r>
      <w:r w:rsidRPr="00060D47">
        <w:rPr>
          <w:rStyle w:val="fontstyle01"/>
          <w:b w:val="0"/>
        </w:rPr>
        <w:t>Cập nhật biến môi trườn</w:t>
      </w:r>
      <w:r>
        <w:rPr>
          <w:rStyle w:val="fontstyle01"/>
          <w:b w:val="0"/>
        </w:rPr>
        <w:t>g PATH cho trình biên dịch chéo</w:t>
      </w:r>
    </w:p>
    <w:p w:rsidR="00060D47" w:rsidRDefault="00060D47" w:rsidP="00DA6811">
      <w:pPr>
        <w:rPr>
          <w:rStyle w:val="fontstyle01"/>
          <w:b w:val="0"/>
        </w:rPr>
      </w:pPr>
      <w:r w:rsidRPr="00060D47">
        <w:rPr>
          <w:rStyle w:val="fontstyle01"/>
          <w:b w:val="0"/>
        </w:rPr>
        <w:t>- Mục đích: Cập nhật biến môi trường của Linux OS cho trình biên dịch chéo để có thể sử dụng trực tiếp ở mọi nơi (Gọi lệnh trên các cửa sổ lệnh mà không cần chuyển đến thư mục chứa)</w:t>
      </w:r>
    </w:p>
    <w:p w:rsidR="00060D47" w:rsidRPr="00060D47" w:rsidRDefault="00060D47" w:rsidP="00DA6811">
      <w:pPr>
        <w:rPr>
          <w:rStyle w:val="fontstyle01"/>
          <w:b w:val="0"/>
        </w:rPr>
      </w:pPr>
      <w:r>
        <w:rPr>
          <w:rStyle w:val="fontstyle01"/>
          <w:b w:val="0"/>
        </w:rPr>
        <w:t>- Thực hiện:</w:t>
      </w:r>
    </w:p>
    <w:p w:rsidR="00060D47" w:rsidRPr="00060D47" w:rsidRDefault="00060D47" w:rsidP="00DA6811">
      <w:pPr>
        <w:rPr>
          <w:rStyle w:val="fontstyle01"/>
          <w:b w:val="0"/>
        </w:rPr>
      </w:pPr>
      <w:r w:rsidRPr="00060D47">
        <w:rPr>
          <w:rStyle w:val="fontstyle01"/>
          <w:b w:val="0"/>
        </w:rPr>
        <w:t>Mở file ~/.bashrc bằng trình soạn thảo thích hợp (gedit, vi, vim, …). (Chú ý: file nằm trong thư mục tương ứng của người dùng, ví d</w:t>
      </w:r>
      <w:r>
        <w:rPr>
          <w:rStyle w:val="fontstyle01"/>
          <w:b w:val="0"/>
        </w:rPr>
        <w:t>ụ /home/thuan. Mặc định bị ẩn).</w:t>
      </w:r>
    </w:p>
    <w:p w:rsidR="00060D47" w:rsidRDefault="00060D47" w:rsidP="00DA6811">
      <w:pPr>
        <w:rPr>
          <w:rStyle w:val="fontstyle01"/>
          <w:b w:val="0"/>
        </w:rPr>
      </w:pPr>
      <w:r>
        <w:rPr>
          <w:rStyle w:val="fontstyle01"/>
          <w:b w:val="0"/>
        </w:rPr>
        <w:t>Thêm 2</w:t>
      </w:r>
      <w:r w:rsidRPr="00060D47">
        <w:rPr>
          <w:rStyle w:val="fontstyle01"/>
          <w:b w:val="0"/>
        </w:rPr>
        <w:t xml:space="preserve"> dòng vào cuối file .bashrc</w:t>
      </w:r>
      <w:r>
        <w:rPr>
          <w:rStyle w:val="fontstyle01"/>
          <w:b w:val="0"/>
        </w:rPr>
        <w:t>:</w:t>
      </w:r>
    </w:p>
    <w:p w:rsidR="00060D47" w:rsidRDefault="00060D47" w:rsidP="00DA6811">
      <w:pPr>
        <w:rPr>
          <w:rStyle w:val="fontstyle01"/>
          <w:b w:val="0"/>
        </w:rPr>
      </w:pPr>
      <w:r>
        <w:rPr>
          <w:noProof/>
        </w:rPr>
        <w:drawing>
          <wp:inline distT="0" distB="0" distL="0" distR="0" wp14:anchorId="4DEE007A" wp14:editId="3E9523A9">
            <wp:extent cx="58578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875" cy="647700"/>
                    </a:xfrm>
                    <a:prstGeom prst="rect">
                      <a:avLst/>
                    </a:prstGeom>
                  </pic:spPr>
                </pic:pic>
              </a:graphicData>
            </a:graphic>
          </wp:inline>
        </w:drawing>
      </w:r>
    </w:p>
    <w:p w:rsidR="00060D47" w:rsidRPr="00060D47" w:rsidRDefault="00060D47" w:rsidP="00DA6811">
      <w:pPr>
        <w:rPr>
          <w:rStyle w:val="fontstyle01"/>
          <w:b w:val="0"/>
        </w:rPr>
      </w:pPr>
      <w:r w:rsidRPr="00060D47">
        <w:rPr>
          <w:rStyle w:val="fontstyle01"/>
          <w:b w:val="0"/>
        </w:rPr>
        <w:t>Lưu và đóng file .bashrc. Sau khi thiết lập biến môi trường cần tắt cửa sổ terminal, mở cửa sổ mới để thiết lập có hiệu lực.</w:t>
      </w:r>
    </w:p>
    <w:p w:rsidR="00060D47" w:rsidRDefault="00060D47" w:rsidP="00DA6811">
      <w:r w:rsidRPr="00BB693F">
        <w:rPr>
          <w:rStyle w:val="fontstyle01"/>
        </w:rPr>
        <w:t>Bước 3</w:t>
      </w:r>
      <w:r>
        <w:t xml:space="preserve">. Kiểm tra kết quả thiết lập bằng cách gõ lệnh: </w:t>
      </w:r>
      <w:r w:rsidR="00CB68B1" w:rsidRPr="00CB68B1">
        <w:t>aarch64-linux-gcc</w:t>
      </w:r>
      <w:r>
        <w:t xml:space="preserve"> --version.  Thông báo về phiên bản của trình biên dịch chéo arm-linux-gcc sẽ hiện ra.</w:t>
      </w:r>
    </w:p>
    <w:p w:rsidR="00060D47" w:rsidRDefault="00060D47" w:rsidP="00DA6811"/>
    <w:p w:rsidR="00060D47" w:rsidRDefault="00060D47" w:rsidP="00DA6811"/>
    <w:p w:rsidR="00AB6D1F" w:rsidRDefault="00060D47" w:rsidP="00DA6811">
      <w:r>
        <w:t xml:space="preserve">Chú ý: Nếu khi gõ lệnh </w:t>
      </w:r>
      <w:r w:rsidR="00AB6D1F" w:rsidRPr="00AB6D1F">
        <w:t>aarch64-linux-gcc</w:t>
      </w:r>
      <w:r>
        <w:t xml:space="preserve"> --version không ra phiên bản của arm-linux-gcc thì có thể kiểm tra lại biến môi trường PATH bằng lệnh echo $PATH</w:t>
      </w:r>
    </w:p>
    <w:p w:rsidR="004970AD" w:rsidRPr="0057063B" w:rsidRDefault="00AB6D1F" w:rsidP="008B5202">
      <w:pPr>
        <w:pStyle w:val="Heading2"/>
        <w:numPr>
          <w:ilvl w:val="2"/>
          <w:numId w:val="9"/>
        </w:numPr>
        <w:rPr>
          <w:rStyle w:val="fontstyle01"/>
          <w:b/>
        </w:rPr>
      </w:pPr>
      <w:bookmarkStart w:id="46" w:name="_Toc535441938"/>
      <w:r w:rsidRPr="0057063B">
        <w:rPr>
          <w:rStyle w:val="fontstyle01"/>
          <w:b/>
        </w:rPr>
        <w:lastRenderedPageBreak/>
        <w:t>Biên dịch linux kernel cho thiết bị</w:t>
      </w:r>
      <w:bookmarkEnd w:id="46"/>
    </w:p>
    <w:p w:rsidR="00AB6D1F" w:rsidRDefault="00AB6D1F" w:rsidP="00DA6811">
      <w:r>
        <w:t xml:space="preserve">Để có thể sử dụng được USB Device Driver trên thiết bị, chúng ta cần loại bỏ module </w:t>
      </w:r>
      <w:bookmarkStart w:id="47" w:name="OLE_LINK11"/>
      <w:bookmarkStart w:id="48" w:name="OLE_LINK12"/>
      <w:r>
        <w:t>usb-storage</w:t>
      </w:r>
      <w:bookmarkEnd w:id="47"/>
      <w:bookmarkEnd w:id="48"/>
      <w:r>
        <w:t xml:space="preserve"> do đây là module chịu trách nhiệm xử lý khi có thiết bị usb được cắm vào thiết bị. </w:t>
      </w:r>
    </w:p>
    <w:p w:rsidR="00AB6D1F" w:rsidRDefault="00AB6D1F" w:rsidP="00DA6811">
      <w:r>
        <w:t xml:space="preserve">Trên thiết bị NanoPC-T3, module usb-storage được thiết kế dạng built-in (đã trình bày trong phần 2.1). Để có thể loại bỏ module này, chúng ta chỉ có cách compile </w:t>
      </w:r>
      <w:r w:rsidR="00BB693F">
        <w:t>lại kernel của thiết bị. Sau đây xin trình bày cách biên dịch linux kernel cho thiết bị NanoPC-T3.</w:t>
      </w:r>
    </w:p>
    <w:p w:rsidR="00BB693F" w:rsidRDefault="00BB693F" w:rsidP="00DA6811">
      <w:r w:rsidRPr="00BB693F">
        <w:rPr>
          <w:rStyle w:val="fontstyle01"/>
        </w:rPr>
        <w:t>Bước 1</w:t>
      </w:r>
      <w:r>
        <w:t xml:space="preserve">: </w:t>
      </w:r>
      <w:r w:rsidRPr="00BB693F">
        <w:t>Lấy</w:t>
      </w:r>
      <w:r>
        <w:t xml:space="preserve"> mã nguồn</w:t>
      </w:r>
      <w:r w:rsidRPr="00BB693F">
        <w:t xml:space="preserve"> kernel về:</w:t>
      </w:r>
    </w:p>
    <w:p w:rsidR="00AB6D1F" w:rsidRPr="00AB6D1F" w:rsidRDefault="00AB6D1F" w:rsidP="00DA6811">
      <w:r>
        <w:rPr>
          <w:noProof/>
        </w:rPr>
        <w:drawing>
          <wp:inline distT="0" distB="0" distL="0" distR="0" wp14:anchorId="7A85CDFA" wp14:editId="7A3BE9E0">
            <wp:extent cx="5943600" cy="47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6250"/>
                    </a:xfrm>
                    <a:prstGeom prst="rect">
                      <a:avLst/>
                    </a:prstGeom>
                  </pic:spPr>
                </pic:pic>
              </a:graphicData>
            </a:graphic>
          </wp:inline>
        </w:drawing>
      </w:r>
    </w:p>
    <w:p w:rsidR="00AB6D1F" w:rsidRDefault="00BB693F" w:rsidP="00DA6811">
      <w:r w:rsidRPr="00BB693F">
        <w:rPr>
          <w:b/>
        </w:rPr>
        <w:t xml:space="preserve">Bước 2: </w:t>
      </w:r>
      <w:r w:rsidRPr="00BB693F">
        <w:t>Cấu hình kernel</w:t>
      </w:r>
    </w:p>
    <w:p w:rsidR="00DA6811" w:rsidRDefault="00BB693F" w:rsidP="00DA6811">
      <w:r>
        <w:t xml:space="preserve">Menuconfig có </w:t>
      </w:r>
      <w:r w:rsidRPr="00BB693F">
        <w:t>giao diện theo kiểu menu dạng văn bản được thể hiện, cho phép bạn thực hiện các hoạt động</w:t>
      </w:r>
      <w:r>
        <w:t xml:space="preserve"> cấu hình kernel. </w:t>
      </w:r>
    </w:p>
    <w:p w:rsidR="00AB6D1F" w:rsidRDefault="00BB693F" w:rsidP="00DA6811">
      <w:r>
        <w:rPr>
          <w:noProof/>
        </w:rPr>
        <w:drawing>
          <wp:inline distT="0" distB="0" distL="0" distR="0" wp14:anchorId="67883287" wp14:editId="6F07647E">
            <wp:extent cx="5943600" cy="1250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0950"/>
                    </a:xfrm>
                    <a:prstGeom prst="rect">
                      <a:avLst/>
                    </a:prstGeom>
                  </pic:spPr>
                </pic:pic>
              </a:graphicData>
            </a:graphic>
          </wp:inline>
        </w:drawing>
      </w:r>
    </w:p>
    <w:p w:rsidR="00AB6D1F" w:rsidRDefault="00BB693F" w:rsidP="00DA6811">
      <w:r>
        <w:t xml:space="preserve">Ta đi theo đường dẫn như sau để sửa cấu hình usb-storage.ko: </w:t>
      </w:r>
    </w:p>
    <w:p w:rsidR="00AB6D1F" w:rsidRDefault="00BB693F" w:rsidP="00DA6811">
      <w:r>
        <w:t>Device Drivers -&gt; USB Support -&gt; USB Mass Storage support</w:t>
      </w:r>
    </w:p>
    <w:p w:rsidR="00AB6D1F" w:rsidRDefault="00BB693F" w:rsidP="00DA6811">
      <w:r>
        <w:t xml:space="preserve">Nhận thấy module đang ở dạng Y, tức include ở dạng built-in. </w:t>
      </w:r>
      <w:r w:rsidR="00DA6811">
        <w:t xml:space="preserve">Chuyển thành M dạng modularizes features. Save lại và đóng cửa sổ menuconfig. </w:t>
      </w:r>
    </w:p>
    <w:p w:rsidR="00DA6811" w:rsidRDefault="00DA6811" w:rsidP="00DA6811">
      <w:pPr>
        <w:rPr>
          <w:b/>
        </w:rPr>
      </w:pPr>
      <w:r>
        <w:rPr>
          <w:noProof/>
        </w:rPr>
        <w:lastRenderedPageBreak/>
        <w:drawing>
          <wp:inline distT="0" distB="0" distL="0" distR="0" wp14:anchorId="09A734DB" wp14:editId="6EA36B6E">
            <wp:extent cx="5943600" cy="3886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6835"/>
                    </a:xfrm>
                    <a:prstGeom prst="rect">
                      <a:avLst/>
                    </a:prstGeom>
                  </pic:spPr>
                </pic:pic>
              </a:graphicData>
            </a:graphic>
          </wp:inline>
        </w:drawing>
      </w:r>
    </w:p>
    <w:p w:rsidR="004E743B" w:rsidRDefault="004E743B" w:rsidP="00DA6811">
      <w:r w:rsidRPr="004E743B">
        <w:rPr>
          <w:b/>
        </w:rPr>
        <w:t>Bước 3</w:t>
      </w:r>
      <w:r>
        <w:t>: Biên dịch kernel</w:t>
      </w:r>
    </w:p>
    <w:p w:rsidR="00DA6811" w:rsidRDefault="00DA6811" w:rsidP="00DA6811">
      <w:r>
        <w:t xml:space="preserve">Sau đó, ta tạo file version, lưu lại config và thực hiện compile lại kernel. </w:t>
      </w:r>
      <w:r w:rsidRPr="00DA6811">
        <w:t>Sau khi quá trình biên</w:t>
      </w:r>
      <w:r>
        <w:t xml:space="preserve"> dịch của bạn thành công, </w:t>
      </w:r>
      <w:r w:rsidR="004E743B">
        <w:t xml:space="preserve">file </w:t>
      </w:r>
      <w:r>
        <w:t>"arch/arm/boot/</w:t>
      </w:r>
      <w:r w:rsidRPr="00DA6811">
        <w:t xml:space="preserve">Image" sẽ được tạo và </w:t>
      </w:r>
      <w:r>
        <w:t xml:space="preserve">các </w:t>
      </w:r>
      <w:r w:rsidRPr="00DA6811">
        <w:t xml:space="preserve"> tệp DTB (s5p6818-nanopi2-rev * .dtb) </w:t>
      </w:r>
      <w:r>
        <w:t>sẽ được tạo trong thư mục "arch</w:t>
      </w:r>
      <w:r w:rsidRPr="00DA6811">
        <w:t xml:space="preserve">/arm/boot/dts /nexell". </w:t>
      </w:r>
      <w:r w:rsidR="004E743B">
        <w:t>S</w:t>
      </w:r>
      <w:r w:rsidRPr="00DA6811">
        <w:t xml:space="preserve">ử dụng chúng để thay thế các tệp Image và DTB hiện có trong phân vùng khởi động của </w:t>
      </w:r>
      <w:r w:rsidR="004E743B">
        <w:t>thiết bị</w:t>
      </w:r>
      <w:r w:rsidRPr="00DA6811">
        <w:t>.</w:t>
      </w:r>
    </w:p>
    <w:p w:rsidR="00DA6811" w:rsidRDefault="00DA6811" w:rsidP="00DA6811">
      <w:r>
        <w:rPr>
          <w:noProof/>
        </w:rPr>
        <w:drawing>
          <wp:inline distT="0" distB="0" distL="0" distR="0" wp14:anchorId="0E5D4BCE" wp14:editId="2C31E698">
            <wp:extent cx="407670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885825"/>
                    </a:xfrm>
                    <a:prstGeom prst="rect">
                      <a:avLst/>
                    </a:prstGeom>
                  </pic:spPr>
                </pic:pic>
              </a:graphicData>
            </a:graphic>
          </wp:inline>
        </w:drawing>
      </w:r>
    </w:p>
    <w:p w:rsidR="00DA6811" w:rsidRDefault="004E743B" w:rsidP="00DA6811">
      <w:r>
        <w:t xml:space="preserve">Từ đây ta có thiết bị có thể unload module usb-storage.ko. </w:t>
      </w:r>
    </w:p>
    <w:p w:rsidR="004E743B" w:rsidRPr="0057063B" w:rsidRDefault="004E743B" w:rsidP="008B5202">
      <w:pPr>
        <w:pStyle w:val="Heading2"/>
        <w:numPr>
          <w:ilvl w:val="2"/>
          <w:numId w:val="9"/>
        </w:numPr>
        <w:rPr>
          <w:rStyle w:val="fontstyle01"/>
          <w:b/>
        </w:rPr>
      </w:pPr>
      <w:bookmarkStart w:id="49" w:name="_Toc535441939"/>
      <w:r w:rsidRPr="0057063B">
        <w:rPr>
          <w:rStyle w:val="fontstyle01"/>
          <w:b/>
        </w:rPr>
        <w:t>Biên dịch USB Device Driver bằng trình biên dịch aarch64-linux-gcc 6.4 và kernel Linux kernel 4.4.y</w:t>
      </w:r>
      <w:bookmarkEnd w:id="49"/>
    </w:p>
    <w:p w:rsidR="004E743B" w:rsidRDefault="00E56878" w:rsidP="004E743B">
      <w:r>
        <w:t xml:space="preserve">Chúng ta sử dụng makefile có nội dung như sau: </w:t>
      </w:r>
    </w:p>
    <w:p w:rsidR="00E56878" w:rsidRDefault="00E56878" w:rsidP="004E743B">
      <w:pPr>
        <w:rPr>
          <w:noProof/>
        </w:rPr>
      </w:pPr>
    </w:p>
    <w:p w:rsidR="00E56878" w:rsidRPr="004E743B" w:rsidRDefault="00E56878" w:rsidP="004E743B">
      <w:r>
        <w:rPr>
          <w:noProof/>
        </w:rPr>
        <w:lastRenderedPageBreak/>
        <w:drawing>
          <wp:inline distT="0" distB="0" distL="0" distR="0" wp14:anchorId="11681702" wp14:editId="61476DA2">
            <wp:extent cx="5943600" cy="5270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294"/>
                    <a:stretch/>
                  </pic:blipFill>
                  <pic:spPr bwMode="auto">
                    <a:xfrm>
                      <a:off x="0" y="0"/>
                      <a:ext cx="5943600" cy="5270500"/>
                    </a:xfrm>
                    <a:prstGeom prst="rect">
                      <a:avLst/>
                    </a:prstGeom>
                    <a:ln>
                      <a:noFill/>
                    </a:ln>
                    <a:extLst>
                      <a:ext uri="{53640926-AAD7-44D8-BBD7-CCE9431645EC}">
                        <a14:shadowObscured xmlns:a14="http://schemas.microsoft.com/office/drawing/2010/main"/>
                      </a:ext>
                    </a:extLst>
                  </pic:spPr>
                </pic:pic>
              </a:graphicData>
            </a:graphic>
          </wp:inline>
        </w:drawing>
      </w:r>
    </w:p>
    <w:p w:rsidR="00E56878" w:rsidRDefault="00E56878" w:rsidP="00DA6811">
      <w:r>
        <w:t xml:space="preserve">Sự khác biệt ta dễ nhận thấy so với makefile của driver thường là 2 dòng export. Đây là 2 dòng config cho trình build </w:t>
      </w:r>
      <w:r w:rsidRPr="00E56878">
        <w:t xml:space="preserve">aarch64-linux- </w:t>
      </w:r>
      <w:r>
        <w:t>cho kiến trúc arm64.</w:t>
      </w:r>
    </w:p>
    <w:p w:rsidR="008B7B77" w:rsidRDefault="00E56878" w:rsidP="00DA6811">
      <w:r>
        <w:t xml:space="preserve">Tiếp theo, đường dẫn thư mục BUILDSYSTEM_DIR giờ chỉ đến đường dẫn linux , tức thư mục </w:t>
      </w:r>
      <w:r w:rsidR="008B7B77">
        <w:t>lưu mã nguồn ta đã clone từ git. Mục đích là khi build, sẽ sử dụng các thư viện của thiết bị.</w:t>
      </w:r>
    </w:p>
    <w:p w:rsidR="008B7B77" w:rsidRDefault="008B7B77" w:rsidP="00DA6811">
      <w:r>
        <w:t xml:space="preserve">Compile driver của chúng ta bằng makefile này, sau khi compile ta thu được file </w:t>
      </w:r>
      <w:bookmarkStart w:id="50" w:name="OLE_LINK13"/>
      <w:bookmarkStart w:id="51" w:name="OLE_LINK14"/>
      <w:r>
        <w:t>usb_nanopc.ko.</w:t>
      </w:r>
      <w:bookmarkEnd w:id="50"/>
      <w:bookmarkEnd w:id="51"/>
    </w:p>
    <w:p w:rsidR="008B7B77" w:rsidRDefault="008B7B77" w:rsidP="00DA6811">
      <w:pPr>
        <w:rPr>
          <w:lang w:val="vi-VN"/>
        </w:rPr>
      </w:pPr>
      <w:r>
        <w:rPr>
          <w:noProof/>
        </w:rPr>
        <w:drawing>
          <wp:inline distT="0" distB="0" distL="0" distR="0" wp14:anchorId="0C45CBC0" wp14:editId="6CA64DCD">
            <wp:extent cx="5943600" cy="502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2285"/>
                    </a:xfrm>
                    <a:prstGeom prst="rect">
                      <a:avLst/>
                    </a:prstGeom>
                  </pic:spPr>
                </pic:pic>
              </a:graphicData>
            </a:graphic>
          </wp:inline>
        </w:drawing>
      </w:r>
      <w:r>
        <w:rPr>
          <w:lang w:val="vi-VN"/>
        </w:rPr>
        <w:t xml:space="preserve"> </w:t>
      </w:r>
    </w:p>
    <w:p w:rsidR="008B7B77" w:rsidRPr="008B7B77" w:rsidRDefault="008B7B77" w:rsidP="008B5202">
      <w:pPr>
        <w:pStyle w:val="Heading2"/>
        <w:numPr>
          <w:ilvl w:val="1"/>
          <w:numId w:val="7"/>
        </w:numPr>
        <w:rPr>
          <w:lang w:val="vi-VN"/>
        </w:rPr>
      </w:pPr>
      <w:bookmarkStart w:id="52" w:name="_Toc535441940"/>
      <w:r>
        <w:lastRenderedPageBreak/>
        <w:t>T</w:t>
      </w:r>
      <w:r w:rsidR="0057063B">
        <w:t>hêm xóa kernel module USB</w:t>
      </w:r>
      <w:r>
        <w:t xml:space="preserve"> Device Driver</w:t>
      </w:r>
      <w:bookmarkEnd w:id="52"/>
    </w:p>
    <w:p w:rsidR="00644396" w:rsidRDefault="008B7B77" w:rsidP="008B7B77">
      <w:r>
        <w:t xml:space="preserve">Để tiện cho việc </w:t>
      </w:r>
      <w:r w:rsidR="00644396">
        <w:t xml:space="preserve">test trên thiết bị, sử dụng ứng dụng </w:t>
      </w:r>
      <w:r w:rsidR="00644396" w:rsidRPr="00644396">
        <w:t>Xshell</w:t>
      </w:r>
      <w:r w:rsidR="00644396">
        <w:t xml:space="preserve">. </w:t>
      </w:r>
      <w:r w:rsidR="00644396" w:rsidRPr="00644396">
        <w:t xml:space="preserve">Xshell là thiết bị đầu cuối dành cho nền tảng Windows với khả năng kết nối và kiểm soát các máy tính khác từ xa thông qua kết nối internet. Đặc biệt, Xshell được thiết kế để truy cập vào các máy tính hệ điều hành Unix hay Linux. </w:t>
      </w:r>
    </w:p>
    <w:p w:rsidR="00644396" w:rsidRDefault="00644396" w:rsidP="008B7B77">
      <w:r>
        <w:t>Chuyển file usb_nanopc.ko vừa compile qua Xshell.</w:t>
      </w:r>
    </w:p>
    <w:p w:rsidR="00644396" w:rsidRDefault="00644396" w:rsidP="008B7B77">
      <w:r>
        <w:t xml:space="preserve">Các bước thử nghiệm driver </w:t>
      </w:r>
      <w:bookmarkStart w:id="53" w:name="OLE_LINK15"/>
      <w:bookmarkStart w:id="54" w:name="OLE_LINK16"/>
      <w:r>
        <w:t>usb_nanopc.ko</w:t>
      </w:r>
      <w:bookmarkEnd w:id="53"/>
      <w:bookmarkEnd w:id="54"/>
      <w:r>
        <w:t>:</w:t>
      </w:r>
    </w:p>
    <w:p w:rsidR="00644396" w:rsidRDefault="00644396" w:rsidP="008B5202">
      <w:pPr>
        <w:pStyle w:val="ListParagraph"/>
        <w:numPr>
          <w:ilvl w:val="0"/>
          <w:numId w:val="6"/>
        </w:numPr>
      </w:pPr>
      <w:r w:rsidRPr="00644396">
        <w:t xml:space="preserve">Nạp driver sử dụng insmod </w:t>
      </w:r>
      <w:r>
        <w:t>usb_nanopc.ko</w:t>
      </w:r>
      <w:r w:rsidRPr="00644396">
        <w:t>.</w:t>
      </w:r>
    </w:p>
    <w:p w:rsidR="00404769" w:rsidRPr="00644396" w:rsidRDefault="00404769" w:rsidP="001619CE">
      <w:pPr>
        <w:pStyle w:val="ListParagraph"/>
        <w:ind w:left="1440"/>
      </w:pPr>
      <w:r>
        <w:rPr>
          <w:noProof/>
        </w:rPr>
        <w:drawing>
          <wp:inline distT="0" distB="0" distL="0" distR="0" wp14:anchorId="4303B57F" wp14:editId="0056A514">
            <wp:extent cx="5753100" cy="1457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100" cy="1457325"/>
                    </a:xfrm>
                    <a:prstGeom prst="rect">
                      <a:avLst/>
                    </a:prstGeom>
                  </pic:spPr>
                </pic:pic>
              </a:graphicData>
            </a:graphic>
          </wp:inline>
        </w:drawing>
      </w:r>
    </w:p>
    <w:p w:rsidR="001619CE" w:rsidRPr="00644396" w:rsidRDefault="00644396" w:rsidP="008B5202">
      <w:pPr>
        <w:pStyle w:val="ListParagraph"/>
        <w:numPr>
          <w:ilvl w:val="0"/>
          <w:numId w:val="6"/>
        </w:numPr>
      </w:pPr>
      <w:r>
        <w:t>Kết nối thiết bị usb flash</w:t>
      </w:r>
      <w:r w:rsidRPr="00644396">
        <w:t xml:space="preserve"> (</w:t>
      </w:r>
      <w:r>
        <w:t>kernel đã l</w:t>
      </w:r>
      <w:r w:rsidRPr="00644396">
        <w:t>oại bỏ driver mặc định usb-storage)</w:t>
      </w:r>
    </w:p>
    <w:p w:rsidR="00644396" w:rsidRDefault="00644396" w:rsidP="008B5202">
      <w:pPr>
        <w:pStyle w:val="ListParagraph"/>
        <w:numPr>
          <w:ilvl w:val="0"/>
          <w:numId w:val="6"/>
        </w:numPr>
      </w:pPr>
      <w:r w:rsidRPr="00644396">
        <w:t>Kiểm tra tra thông tin ghi log bằng lệnh dmesg</w:t>
      </w:r>
    </w:p>
    <w:p w:rsidR="001619CE" w:rsidRDefault="001619CE" w:rsidP="001619CE">
      <w:pPr>
        <w:ind w:left="1080"/>
      </w:pPr>
      <w:r>
        <w:rPr>
          <w:noProof/>
        </w:rPr>
        <w:drawing>
          <wp:inline distT="0" distB="0" distL="0" distR="0" wp14:anchorId="17079EE0" wp14:editId="1A66AA1B">
            <wp:extent cx="5943600"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3950"/>
                    </a:xfrm>
                    <a:prstGeom prst="rect">
                      <a:avLst/>
                    </a:prstGeom>
                  </pic:spPr>
                </pic:pic>
              </a:graphicData>
            </a:graphic>
          </wp:inline>
        </w:drawing>
      </w:r>
    </w:p>
    <w:p w:rsidR="001619CE" w:rsidRDefault="001619CE" w:rsidP="008B5202">
      <w:pPr>
        <w:pStyle w:val="ListParagraph"/>
        <w:numPr>
          <w:ilvl w:val="0"/>
          <w:numId w:val="6"/>
        </w:numPr>
      </w:pPr>
      <w:r>
        <w:t xml:space="preserve">Kiểm tra các thiết bị được kết nối đến hệ thống và driver tương ứng xử lý bằng lệnh: </w:t>
      </w:r>
      <w:r w:rsidRPr="001619CE">
        <w:t>cat /sys/ke</w:t>
      </w:r>
      <w:r>
        <w:t>rnel/debug/usb/devices | tail -3</w:t>
      </w:r>
      <w:r w:rsidRPr="001619CE">
        <w:t>0</w:t>
      </w:r>
      <w:r>
        <w:t>.</w:t>
      </w:r>
    </w:p>
    <w:p w:rsidR="001619CE" w:rsidRPr="001619CE" w:rsidRDefault="001619CE" w:rsidP="001619CE">
      <w:pPr>
        <w:pStyle w:val="ListParagraph"/>
        <w:ind w:left="1440"/>
      </w:pPr>
      <w:r>
        <w:t xml:space="preserve">innostor là tên thiết bị USB với driver đang xử lý là usb_nanopc. </w:t>
      </w:r>
    </w:p>
    <w:p w:rsidR="001619CE" w:rsidRPr="00644396" w:rsidRDefault="001619CE" w:rsidP="001619CE">
      <w:pPr>
        <w:ind w:left="1080"/>
      </w:pPr>
      <w:r>
        <w:rPr>
          <w:noProof/>
        </w:rPr>
        <w:drawing>
          <wp:inline distT="0" distB="0" distL="0" distR="0" wp14:anchorId="6F988E86" wp14:editId="4AA0B055">
            <wp:extent cx="5943600" cy="1759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59585"/>
                    </a:xfrm>
                    <a:prstGeom prst="rect">
                      <a:avLst/>
                    </a:prstGeom>
                  </pic:spPr>
                </pic:pic>
              </a:graphicData>
            </a:graphic>
          </wp:inline>
        </w:drawing>
      </w:r>
    </w:p>
    <w:p w:rsidR="00644396" w:rsidRDefault="00644396" w:rsidP="008B5202">
      <w:pPr>
        <w:pStyle w:val="ListParagraph"/>
        <w:numPr>
          <w:ilvl w:val="0"/>
          <w:numId w:val="6"/>
        </w:numPr>
      </w:pPr>
      <w:r>
        <w:t>Gỡ driver khỏ</w:t>
      </w:r>
      <w:r w:rsidRPr="00644396">
        <w:t xml:space="preserve">i hệ thống rmmod </w:t>
      </w:r>
      <w:r>
        <w:t>usb_nanopc</w:t>
      </w:r>
      <w:r w:rsidR="00404769">
        <w:t>.ko</w:t>
      </w:r>
      <w:r w:rsidRPr="00644396">
        <w:t>.</w:t>
      </w:r>
    </w:p>
    <w:p w:rsidR="001619CE" w:rsidRDefault="001619CE" w:rsidP="001619CE">
      <w:pPr>
        <w:ind w:left="1080"/>
      </w:pPr>
      <w:r>
        <w:rPr>
          <w:noProof/>
        </w:rPr>
        <w:lastRenderedPageBreak/>
        <w:drawing>
          <wp:inline distT="0" distB="0" distL="0" distR="0" wp14:anchorId="11999076" wp14:editId="4B47C1B4">
            <wp:extent cx="5705475" cy="714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5475" cy="714375"/>
                    </a:xfrm>
                    <a:prstGeom prst="rect">
                      <a:avLst/>
                    </a:prstGeom>
                  </pic:spPr>
                </pic:pic>
              </a:graphicData>
            </a:graphic>
          </wp:inline>
        </w:drawing>
      </w:r>
    </w:p>
    <w:p w:rsidR="001619CE" w:rsidRPr="00644396" w:rsidRDefault="001619CE" w:rsidP="001619CE">
      <w:pPr>
        <w:ind w:left="1080"/>
      </w:pPr>
    </w:p>
    <w:p w:rsidR="00AB6D1F" w:rsidRPr="008B7B77" w:rsidRDefault="00644396" w:rsidP="00644396">
      <w:pPr>
        <w:rPr>
          <w:lang w:val="vi-VN"/>
        </w:rPr>
      </w:pPr>
      <w:r w:rsidRPr="008B7B77">
        <w:rPr>
          <w:lang w:val="vi-VN"/>
        </w:rPr>
        <w:t xml:space="preserve"> </w:t>
      </w:r>
      <w:r w:rsidR="00AB6D1F" w:rsidRPr="008B7B77">
        <w:rPr>
          <w:lang w:val="vi-VN"/>
        </w:rPr>
        <w:br w:type="page"/>
      </w:r>
    </w:p>
    <w:p w:rsidR="001619CE" w:rsidRPr="001619CE" w:rsidRDefault="001619CE" w:rsidP="001619CE">
      <w:pPr>
        <w:pStyle w:val="Heading1"/>
        <w:rPr>
          <w:b w:val="0"/>
          <w:bCs w:val="0"/>
        </w:rPr>
      </w:pPr>
      <w:bookmarkStart w:id="55" w:name="_Toc535441941"/>
      <w:r w:rsidRPr="001619CE">
        <w:rPr>
          <w:rFonts w:cs="Times New Roman"/>
          <w:kern w:val="0"/>
          <w:sz w:val="26"/>
          <w:szCs w:val="24"/>
          <w:lang w:val="vi-VN"/>
        </w:rPr>
        <w:lastRenderedPageBreak/>
        <w:t>KẾT LUẬN</w:t>
      </w:r>
      <w:bookmarkEnd w:id="55"/>
    </w:p>
    <w:p w:rsidR="001619CE" w:rsidRPr="001619CE" w:rsidRDefault="001619CE" w:rsidP="001619CE">
      <w:pPr>
        <w:ind w:left="0"/>
        <w:jc w:val="left"/>
        <w:rPr>
          <w:b/>
          <w:lang w:val="vi-VN"/>
        </w:rPr>
      </w:pPr>
      <w:r w:rsidRPr="001619CE">
        <w:rPr>
          <w:b/>
          <w:lang w:val="vi-VN"/>
        </w:rPr>
        <w:t>Các kết quả đạt được</w:t>
      </w:r>
    </w:p>
    <w:p w:rsidR="001619CE" w:rsidRPr="001619CE" w:rsidRDefault="001619CE" w:rsidP="001619CE">
      <w:pPr>
        <w:ind w:left="0"/>
        <w:jc w:val="left"/>
        <w:rPr>
          <w:lang w:val="vi-VN"/>
        </w:rPr>
      </w:pPr>
      <w:r w:rsidRPr="001619CE">
        <w:rPr>
          <w:lang w:val="vi-VN"/>
        </w:rPr>
        <w:t>Trong thời gian thực hiện đề tài, dưới sự hướng dẫn của thầy</w:t>
      </w:r>
      <w:r w:rsidRPr="001619CE">
        <w:t xml:space="preserve"> </w:t>
      </w:r>
      <w:r>
        <w:t>Phạm Ngọc Hưng</w:t>
      </w:r>
      <w:r w:rsidR="008B5202">
        <w:rPr>
          <w:lang w:val="vi-VN"/>
        </w:rPr>
        <w:t>, em đã</w:t>
      </w:r>
      <w:r w:rsidR="008B5202">
        <w:t xml:space="preserve"> </w:t>
      </w:r>
      <w:r w:rsidRPr="001619CE">
        <w:rPr>
          <w:lang w:val="vi-VN"/>
        </w:rPr>
        <w:t>thực hiện được một số kết quả cụ thể như sau:</w:t>
      </w:r>
    </w:p>
    <w:p w:rsidR="001619CE" w:rsidRPr="003F3711" w:rsidRDefault="001619CE" w:rsidP="008B5202">
      <w:pPr>
        <w:pStyle w:val="ListParagraph"/>
        <w:numPr>
          <w:ilvl w:val="0"/>
          <w:numId w:val="6"/>
        </w:numPr>
      </w:pPr>
      <w:r w:rsidRPr="003F3711">
        <w:t>Tìm hiểu về hệ điều hành Linux</w:t>
      </w:r>
    </w:p>
    <w:p w:rsidR="001619CE" w:rsidRPr="003F3711" w:rsidRDefault="001619CE" w:rsidP="008B5202">
      <w:pPr>
        <w:pStyle w:val="ListParagraph"/>
        <w:numPr>
          <w:ilvl w:val="0"/>
          <w:numId w:val="6"/>
        </w:numPr>
      </w:pPr>
      <w:r w:rsidRPr="003F3711">
        <w:t>Tìm hiểu tổng quan về chuẩn truyền thông USB</w:t>
      </w:r>
    </w:p>
    <w:p w:rsidR="001619CE" w:rsidRPr="003F3711" w:rsidRDefault="001619CE" w:rsidP="008B5202">
      <w:pPr>
        <w:pStyle w:val="ListParagraph"/>
        <w:numPr>
          <w:ilvl w:val="0"/>
          <w:numId w:val="6"/>
        </w:numPr>
      </w:pPr>
      <w:r w:rsidRPr="003F3711">
        <w:t>Tìm hiểu lập trình mức ứng dụng và mức kernel trên Linux</w:t>
      </w:r>
    </w:p>
    <w:p w:rsidR="001619CE" w:rsidRPr="003F3711" w:rsidRDefault="001619CE" w:rsidP="008B5202">
      <w:pPr>
        <w:pStyle w:val="ListParagraph"/>
        <w:numPr>
          <w:ilvl w:val="0"/>
          <w:numId w:val="6"/>
        </w:numPr>
      </w:pPr>
      <w:r w:rsidRPr="003F3711">
        <w:t>Nắm được quy trình viết, biên dịch, cài đ</w:t>
      </w:r>
      <w:r w:rsidR="002156D3" w:rsidRPr="003F3711">
        <w:t>ặt USB Device Driver trên Linux</w:t>
      </w:r>
    </w:p>
    <w:p w:rsidR="001619CE" w:rsidRDefault="001619CE" w:rsidP="008B5202">
      <w:pPr>
        <w:pStyle w:val="ListParagraph"/>
        <w:numPr>
          <w:ilvl w:val="0"/>
          <w:numId w:val="6"/>
        </w:numPr>
      </w:pPr>
      <w:r w:rsidRPr="003F3711">
        <w:t>Tìm hiểu cách biên dịch nhân Linux</w:t>
      </w:r>
      <w:r w:rsidR="002156D3">
        <w:t>.</w:t>
      </w:r>
    </w:p>
    <w:p w:rsidR="002156D3" w:rsidRPr="002156D3" w:rsidRDefault="002156D3" w:rsidP="002156D3">
      <w:pPr>
        <w:ind w:left="0"/>
        <w:jc w:val="left"/>
        <w:rPr>
          <w:b/>
          <w:bCs/>
        </w:rPr>
      </w:pPr>
      <w:r w:rsidRPr="002156D3">
        <w:rPr>
          <w:b/>
          <w:bCs/>
        </w:rPr>
        <w:t>Các hạn chế</w:t>
      </w:r>
    </w:p>
    <w:p w:rsidR="002156D3" w:rsidRPr="003F3711" w:rsidRDefault="002156D3" w:rsidP="008B5202">
      <w:pPr>
        <w:pStyle w:val="ListParagraph"/>
        <w:numPr>
          <w:ilvl w:val="0"/>
          <w:numId w:val="6"/>
        </w:numPr>
      </w:pPr>
      <w:r w:rsidRPr="003F3711">
        <w:t>Chưa hoàn thiện phần giao tiếp giữa user và device driver.</w:t>
      </w:r>
    </w:p>
    <w:p w:rsidR="002156D3" w:rsidRPr="002156D3" w:rsidRDefault="002156D3" w:rsidP="002156D3">
      <w:pPr>
        <w:ind w:left="0"/>
        <w:jc w:val="left"/>
        <w:rPr>
          <w:b/>
          <w:bCs/>
        </w:rPr>
      </w:pPr>
      <w:r w:rsidRPr="002156D3">
        <w:rPr>
          <w:b/>
          <w:bCs/>
        </w:rPr>
        <w:t>Hướng phát triển</w:t>
      </w:r>
    </w:p>
    <w:p w:rsidR="002156D3" w:rsidRPr="003F3711" w:rsidRDefault="002156D3" w:rsidP="008B5202">
      <w:pPr>
        <w:pStyle w:val="ListParagraph"/>
        <w:numPr>
          <w:ilvl w:val="0"/>
          <w:numId w:val="6"/>
        </w:numPr>
      </w:pPr>
      <w:r w:rsidRPr="003F3711">
        <w:t xml:space="preserve">Tiếp tục hoàn thiện phần để giao tiếp giữa user và device driver. </w:t>
      </w:r>
    </w:p>
    <w:p w:rsidR="002156D3" w:rsidRPr="003F3711" w:rsidRDefault="002156D3" w:rsidP="008B5202">
      <w:pPr>
        <w:pStyle w:val="ListParagraph"/>
        <w:numPr>
          <w:ilvl w:val="0"/>
          <w:numId w:val="6"/>
        </w:numPr>
      </w:pPr>
      <w:r w:rsidRPr="003F3711">
        <w:t xml:space="preserve">Phát triển thêm các ứng dụng trên nền tảng bài toán này. </w:t>
      </w:r>
    </w:p>
    <w:p w:rsidR="001619CE" w:rsidRDefault="001619CE">
      <w:pPr>
        <w:ind w:left="0"/>
        <w:jc w:val="left"/>
        <w:rPr>
          <w:b/>
          <w:bCs/>
          <w:lang w:val="vi-VN"/>
        </w:rPr>
      </w:pPr>
      <w:r>
        <w:rPr>
          <w:lang w:val="vi-VN"/>
        </w:rPr>
        <w:br w:type="page"/>
      </w:r>
    </w:p>
    <w:p w:rsidR="003F3711" w:rsidRDefault="003F3711" w:rsidP="00DA6811">
      <w:pPr>
        <w:pStyle w:val="Heading1"/>
      </w:pPr>
      <w:bookmarkStart w:id="56" w:name="_Toc535441942"/>
      <w:r w:rsidRPr="003F3711">
        <w:rPr>
          <w:rStyle w:val="fontstyle01"/>
          <w:b/>
        </w:rPr>
        <w:lastRenderedPageBreak/>
        <w:t>TÀI LIỆU THAM KHẢO</w:t>
      </w:r>
      <w:bookmarkEnd w:id="56"/>
    </w:p>
    <w:p w:rsidR="00C76E23" w:rsidRPr="00C76E23" w:rsidRDefault="00C76E23" w:rsidP="008B5202">
      <w:pPr>
        <w:pStyle w:val="ListParagraph"/>
        <w:numPr>
          <w:ilvl w:val="0"/>
          <w:numId w:val="10"/>
        </w:numPr>
        <w:rPr>
          <w:bCs/>
        </w:rPr>
      </w:pPr>
      <w:r w:rsidRPr="00C76E23">
        <w:rPr>
          <w:bCs/>
          <w:lang w:val="vi-VN"/>
        </w:rPr>
        <w:t>Jonathan Corbet, Alessandro</w:t>
      </w:r>
      <w:r>
        <w:rPr>
          <w:bCs/>
        </w:rPr>
        <w:t xml:space="preserve"> : </w:t>
      </w:r>
      <w:r w:rsidRPr="00C76E23">
        <w:rPr>
          <w:bCs/>
        </w:rPr>
        <w:t>Linux Device Drivers</w:t>
      </w:r>
    </w:p>
    <w:p w:rsidR="002568CB" w:rsidRPr="00C76E23" w:rsidRDefault="002568CB" w:rsidP="008B5202">
      <w:pPr>
        <w:pStyle w:val="ListParagraph"/>
        <w:numPr>
          <w:ilvl w:val="0"/>
          <w:numId w:val="10"/>
        </w:numPr>
        <w:rPr>
          <w:b/>
          <w:bCs/>
          <w:lang w:val="vi-VN"/>
        </w:rPr>
      </w:pPr>
      <w:r w:rsidRPr="00C76E23">
        <w:rPr>
          <w:lang w:val="vi-VN"/>
        </w:rPr>
        <w:t>https://vimentor.com/vi/lesson/gioi-thieu-ve-linux-kernel-1</w:t>
      </w:r>
    </w:p>
    <w:p w:rsidR="00E72356" w:rsidRPr="00C76E23" w:rsidRDefault="00605E95" w:rsidP="008B5202">
      <w:pPr>
        <w:pStyle w:val="ListParagraph"/>
        <w:numPr>
          <w:ilvl w:val="0"/>
          <w:numId w:val="10"/>
        </w:numPr>
        <w:rPr>
          <w:lang w:val="vi-VN"/>
        </w:rPr>
      </w:pPr>
      <w:hyperlink r:id="rId37" w:history="1">
        <w:r w:rsidR="00731DDB" w:rsidRPr="00C76E23">
          <w:rPr>
            <w:rStyle w:val="Hyperlink"/>
            <w:lang w:val="vi-VN"/>
          </w:rPr>
          <w:t>https://sites.google.com/site/embedded247/ddcourse/usb-device-drivers-phan-1-usb-driver-tren-linux-1</w:t>
        </w:r>
      </w:hyperlink>
    </w:p>
    <w:p w:rsidR="00731DDB" w:rsidRPr="00C76E23" w:rsidRDefault="00731DDB" w:rsidP="008B5202">
      <w:pPr>
        <w:pStyle w:val="ListParagraph"/>
        <w:numPr>
          <w:ilvl w:val="0"/>
          <w:numId w:val="10"/>
        </w:numPr>
        <w:rPr>
          <w:lang w:val="vi-VN"/>
        </w:rPr>
      </w:pPr>
      <w:r w:rsidRPr="00C76E23">
        <w:rPr>
          <w:lang w:val="vi-VN"/>
        </w:rPr>
        <w:t>https://sites.google.com/site/embedded247/ddcourse/qui-trinh-viet-usb-device-driver-tren-linux</w:t>
      </w:r>
    </w:p>
    <w:p w:rsidR="00010BF7" w:rsidRDefault="00010BF7" w:rsidP="00DA6811"/>
    <w:sectPr w:rsidR="00010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jaVuSans">
    <w:altName w:val="MV Boli"/>
    <w:panose1 w:val="00000000000000000000"/>
    <w:charset w:val="00"/>
    <w:family w:val="roman"/>
    <w:notTrueType/>
    <w:pitch w:val="default"/>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41FF3"/>
    <w:multiLevelType w:val="hybridMultilevel"/>
    <w:tmpl w:val="D870F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91297D"/>
    <w:multiLevelType w:val="hybridMultilevel"/>
    <w:tmpl w:val="A63E3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9C4B4C"/>
    <w:multiLevelType w:val="hybridMultilevel"/>
    <w:tmpl w:val="D42891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28460D1"/>
    <w:multiLevelType w:val="multilevel"/>
    <w:tmpl w:val="C0565DDC"/>
    <w:lvl w:ilvl="0">
      <w:start w:val="1"/>
      <w:numFmt w:val="decimal"/>
      <w:pStyle w:val="Heading3"/>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pStyle w:val="Heading2"/>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0CE05CE"/>
    <w:multiLevelType w:val="hybridMultilevel"/>
    <w:tmpl w:val="EFA88E1C"/>
    <w:lvl w:ilvl="0" w:tplc="9C90AA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AB52F9"/>
    <w:multiLevelType w:val="hybridMultilevel"/>
    <w:tmpl w:val="EA1E2ED8"/>
    <w:lvl w:ilvl="0" w:tplc="A1583130">
      <w:start w:val="1"/>
      <w:numFmt w:val="lowerLetter"/>
      <w:lvlText w:val="%1."/>
      <w:lvlJc w:val="left"/>
      <w:pPr>
        <w:ind w:left="720" w:hanging="360"/>
      </w:pPr>
      <w:rPr>
        <w:rFonts w:hint="default"/>
        <w:b/>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7822C0"/>
    <w:multiLevelType w:val="hybridMultilevel"/>
    <w:tmpl w:val="B07A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3A1D11"/>
    <w:multiLevelType w:val="hybridMultilevel"/>
    <w:tmpl w:val="82406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0"/>
  </w:num>
  <w:num w:numId="4">
    <w:abstractNumId w:val="3"/>
  </w:num>
  <w:num w:numId="5">
    <w:abstractNumId w:val="6"/>
  </w:num>
  <w:num w:numId="6">
    <w:abstractNumId w:val="1"/>
  </w:num>
  <w:num w:numId="7">
    <w:abstractNumId w:val="3"/>
  </w:num>
  <w:num w:numId="8">
    <w:abstractNumId w:val="5"/>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8A"/>
    <w:rsid w:val="00010BF7"/>
    <w:rsid w:val="00060D47"/>
    <w:rsid w:val="000E54A2"/>
    <w:rsid w:val="0013388A"/>
    <w:rsid w:val="00145E3F"/>
    <w:rsid w:val="001619CE"/>
    <w:rsid w:val="00182E69"/>
    <w:rsid w:val="001877AF"/>
    <w:rsid w:val="001B105F"/>
    <w:rsid w:val="001C45A2"/>
    <w:rsid w:val="00212EDE"/>
    <w:rsid w:val="002156D3"/>
    <w:rsid w:val="00236496"/>
    <w:rsid w:val="002568CB"/>
    <w:rsid w:val="002774FF"/>
    <w:rsid w:val="0033735C"/>
    <w:rsid w:val="0038044A"/>
    <w:rsid w:val="003878DB"/>
    <w:rsid w:val="0039062A"/>
    <w:rsid w:val="003F3711"/>
    <w:rsid w:val="00404769"/>
    <w:rsid w:val="00430D7B"/>
    <w:rsid w:val="00467711"/>
    <w:rsid w:val="0047695E"/>
    <w:rsid w:val="004970AD"/>
    <w:rsid w:val="004E743B"/>
    <w:rsid w:val="004F24A7"/>
    <w:rsid w:val="005071C8"/>
    <w:rsid w:val="0057063B"/>
    <w:rsid w:val="00595EDE"/>
    <w:rsid w:val="005C2084"/>
    <w:rsid w:val="005E7630"/>
    <w:rsid w:val="00605E95"/>
    <w:rsid w:val="006362CA"/>
    <w:rsid w:val="00644396"/>
    <w:rsid w:val="00645E0F"/>
    <w:rsid w:val="006519B1"/>
    <w:rsid w:val="00674D80"/>
    <w:rsid w:val="006760FD"/>
    <w:rsid w:val="006766E3"/>
    <w:rsid w:val="0069000D"/>
    <w:rsid w:val="006E2E29"/>
    <w:rsid w:val="006E6702"/>
    <w:rsid w:val="006F2024"/>
    <w:rsid w:val="00716FC8"/>
    <w:rsid w:val="00722AC1"/>
    <w:rsid w:val="00731DDB"/>
    <w:rsid w:val="00781C57"/>
    <w:rsid w:val="00795C86"/>
    <w:rsid w:val="007A4424"/>
    <w:rsid w:val="007C4CB4"/>
    <w:rsid w:val="007D332B"/>
    <w:rsid w:val="00830FF9"/>
    <w:rsid w:val="00887E3C"/>
    <w:rsid w:val="008A15B7"/>
    <w:rsid w:val="008A676A"/>
    <w:rsid w:val="008B5202"/>
    <w:rsid w:val="008B7B77"/>
    <w:rsid w:val="008D14B4"/>
    <w:rsid w:val="008D4A95"/>
    <w:rsid w:val="009165CB"/>
    <w:rsid w:val="00923C9C"/>
    <w:rsid w:val="00991AC2"/>
    <w:rsid w:val="00A63915"/>
    <w:rsid w:val="00AB6D1F"/>
    <w:rsid w:val="00B23102"/>
    <w:rsid w:val="00B37A88"/>
    <w:rsid w:val="00B606E3"/>
    <w:rsid w:val="00B6672E"/>
    <w:rsid w:val="00B8294F"/>
    <w:rsid w:val="00BA68BA"/>
    <w:rsid w:val="00BB693F"/>
    <w:rsid w:val="00BC1732"/>
    <w:rsid w:val="00BE4AE4"/>
    <w:rsid w:val="00BF0CD2"/>
    <w:rsid w:val="00C10625"/>
    <w:rsid w:val="00C25D3A"/>
    <w:rsid w:val="00C53884"/>
    <w:rsid w:val="00C641FA"/>
    <w:rsid w:val="00C76E23"/>
    <w:rsid w:val="00CB68B1"/>
    <w:rsid w:val="00D20EC2"/>
    <w:rsid w:val="00D40FA7"/>
    <w:rsid w:val="00D61CF6"/>
    <w:rsid w:val="00DA3A72"/>
    <w:rsid w:val="00DA6811"/>
    <w:rsid w:val="00DB01DC"/>
    <w:rsid w:val="00DB6C7A"/>
    <w:rsid w:val="00DC690F"/>
    <w:rsid w:val="00DD27C0"/>
    <w:rsid w:val="00E2499B"/>
    <w:rsid w:val="00E56878"/>
    <w:rsid w:val="00E72356"/>
    <w:rsid w:val="00E80CAB"/>
    <w:rsid w:val="00E8560F"/>
    <w:rsid w:val="00EA4846"/>
    <w:rsid w:val="00EE7107"/>
    <w:rsid w:val="00F01CA7"/>
    <w:rsid w:val="00F04FF9"/>
    <w:rsid w:val="00F56537"/>
    <w:rsid w:val="00FF4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0B4705-3ED5-45E8-841B-5176EE625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A6811"/>
    <w:pPr>
      <w:ind w:left="720"/>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6E2E29"/>
    <w:pPr>
      <w:keepNext/>
      <w:spacing w:before="240" w:after="60"/>
      <w:ind w:left="0"/>
      <w:jc w:val="center"/>
      <w:outlineLvl w:val="0"/>
    </w:pPr>
    <w:rPr>
      <w:rFonts w:cs="Arial"/>
      <w:b/>
      <w:bCs/>
      <w:kern w:val="32"/>
      <w:sz w:val="32"/>
      <w:szCs w:val="32"/>
    </w:rPr>
  </w:style>
  <w:style w:type="paragraph" w:styleId="Heading2">
    <w:name w:val="heading 2"/>
    <w:basedOn w:val="Normal"/>
    <w:next w:val="Normal"/>
    <w:link w:val="Heading2Char"/>
    <w:autoRedefine/>
    <w:qFormat/>
    <w:rsid w:val="0057063B"/>
    <w:pPr>
      <w:keepNext/>
      <w:numPr>
        <w:ilvl w:val="2"/>
        <w:numId w:val="7"/>
      </w:numPr>
      <w:spacing w:before="120" w:line="240" w:lineRule="auto"/>
      <w:outlineLvl w:val="1"/>
    </w:pPr>
    <w:rPr>
      <w:rFonts w:cs="Arial"/>
      <w:b/>
      <w:bCs/>
      <w:iCs/>
      <w:sz w:val="28"/>
      <w:szCs w:val="28"/>
    </w:rPr>
  </w:style>
  <w:style w:type="paragraph" w:styleId="Heading3">
    <w:name w:val="heading 3"/>
    <w:basedOn w:val="Normal"/>
    <w:next w:val="Normal"/>
    <w:link w:val="Heading3Char"/>
    <w:autoRedefine/>
    <w:qFormat/>
    <w:rsid w:val="00C76E23"/>
    <w:pPr>
      <w:keepNext/>
      <w:numPr>
        <w:numId w:val="7"/>
      </w:numPr>
      <w:spacing w:line="480" w:lineRule="auto"/>
      <w:outlineLvl w:val="2"/>
    </w:pPr>
    <w:rPr>
      <w:rFonts w:cs="Arial"/>
      <w:b/>
      <w:sz w:val="28"/>
      <w:szCs w:val="26"/>
      <w:lang w:val="vi-VN"/>
    </w:rPr>
  </w:style>
  <w:style w:type="paragraph" w:styleId="Heading4">
    <w:name w:val="heading 4"/>
    <w:basedOn w:val="Normal"/>
    <w:next w:val="Normal"/>
    <w:link w:val="Heading4Char"/>
    <w:uiPriority w:val="9"/>
    <w:semiHidden/>
    <w:unhideWhenUsed/>
    <w:qFormat/>
    <w:rsid w:val="00212E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E29"/>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57063B"/>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C76E23"/>
    <w:rPr>
      <w:rFonts w:ascii="Times New Roman" w:eastAsia="Times New Roman" w:hAnsi="Times New Roman" w:cs="Arial"/>
      <w:b/>
      <w:sz w:val="28"/>
      <w:szCs w:val="26"/>
      <w:lang w:val="vi-VN"/>
    </w:rPr>
  </w:style>
  <w:style w:type="character" w:styleId="Hyperlink">
    <w:name w:val="Hyperlink"/>
    <w:uiPriority w:val="99"/>
    <w:rsid w:val="006E2E29"/>
    <w:rPr>
      <w:color w:val="0000FF"/>
      <w:u w:val="single"/>
    </w:rPr>
  </w:style>
  <w:style w:type="paragraph" w:styleId="TOC1">
    <w:name w:val="toc 1"/>
    <w:basedOn w:val="Normal"/>
    <w:next w:val="Normal"/>
    <w:autoRedefine/>
    <w:uiPriority w:val="39"/>
    <w:rsid w:val="00430D7B"/>
    <w:pPr>
      <w:tabs>
        <w:tab w:val="right" w:leader="dot" w:pos="9060"/>
      </w:tabs>
      <w:spacing w:after="0" w:line="360" w:lineRule="auto"/>
      <w:ind w:left="0"/>
      <w:jc w:val="left"/>
    </w:pPr>
  </w:style>
  <w:style w:type="paragraph" w:styleId="TOC2">
    <w:name w:val="toc 2"/>
    <w:basedOn w:val="Normal"/>
    <w:next w:val="Normal"/>
    <w:autoRedefine/>
    <w:uiPriority w:val="39"/>
    <w:rsid w:val="006E2E29"/>
    <w:pPr>
      <w:ind w:left="260"/>
    </w:pPr>
  </w:style>
  <w:style w:type="paragraph" w:styleId="TOC3">
    <w:name w:val="toc 3"/>
    <w:basedOn w:val="Normal"/>
    <w:next w:val="Normal"/>
    <w:autoRedefine/>
    <w:uiPriority w:val="39"/>
    <w:rsid w:val="006E2E29"/>
    <w:pPr>
      <w:ind w:left="520"/>
    </w:pPr>
  </w:style>
  <w:style w:type="paragraph" w:styleId="TOCHeading">
    <w:name w:val="TOC Heading"/>
    <w:basedOn w:val="Heading1"/>
    <w:next w:val="Normal"/>
    <w:uiPriority w:val="39"/>
    <w:unhideWhenUsed/>
    <w:qFormat/>
    <w:rsid w:val="006E2E29"/>
    <w:pPr>
      <w:keepLines/>
      <w:spacing w:before="480" w:after="0" w:line="276" w:lineRule="auto"/>
      <w:jc w:val="left"/>
      <w:outlineLvl w:val="9"/>
    </w:pPr>
    <w:rPr>
      <w:rFonts w:ascii="Cambria" w:eastAsia="MS Gothic" w:hAnsi="Cambria" w:cs="Times New Roman"/>
      <w:color w:val="365F91"/>
      <w:kern w:val="0"/>
      <w:sz w:val="28"/>
      <w:szCs w:val="28"/>
      <w:lang w:eastAsia="ja-JP"/>
    </w:rPr>
  </w:style>
  <w:style w:type="table" w:styleId="TableGrid">
    <w:name w:val="Table Grid"/>
    <w:basedOn w:val="TableNormal"/>
    <w:uiPriority w:val="39"/>
    <w:rsid w:val="00B60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19B1"/>
    <w:pPr>
      <w:contextualSpacing/>
    </w:pPr>
  </w:style>
  <w:style w:type="paragraph" w:styleId="NormalWeb">
    <w:name w:val="Normal (Web)"/>
    <w:basedOn w:val="Normal"/>
    <w:uiPriority w:val="99"/>
    <w:unhideWhenUsed/>
    <w:rsid w:val="006F2024"/>
    <w:pPr>
      <w:spacing w:before="100" w:beforeAutospacing="1" w:after="100" w:afterAutospacing="1" w:line="240" w:lineRule="auto"/>
      <w:ind w:left="0"/>
      <w:jc w:val="left"/>
    </w:pPr>
    <w:rPr>
      <w:sz w:val="24"/>
    </w:rPr>
  </w:style>
  <w:style w:type="character" w:styleId="Strong">
    <w:name w:val="Strong"/>
    <w:basedOn w:val="DefaultParagraphFont"/>
    <w:uiPriority w:val="22"/>
    <w:qFormat/>
    <w:rsid w:val="006F2024"/>
    <w:rPr>
      <w:b/>
      <w:bCs/>
    </w:rPr>
  </w:style>
  <w:style w:type="character" w:customStyle="1" w:styleId="fontstyle01">
    <w:name w:val="fontstyle01"/>
    <w:basedOn w:val="DefaultParagraphFont"/>
    <w:rsid w:val="009165CB"/>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830FF9"/>
    <w:rPr>
      <w:rFonts w:ascii="TimesNewRomanPS-ItalicMT" w:hAnsi="TimesNewRomanPS-ItalicMT" w:hint="default"/>
      <w:b w:val="0"/>
      <w:bCs w:val="0"/>
      <w:i/>
      <w:iCs/>
      <w:color w:val="000000"/>
      <w:sz w:val="26"/>
      <w:szCs w:val="26"/>
    </w:rPr>
  </w:style>
  <w:style w:type="character" w:customStyle="1" w:styleId="fontstyle31">
    <w:name w:val="fontstyle31"/>
    <w:basedOn w:val="DefaultParagraphFont"/>
    <w:rsid w:val="00830FF9"/>
    <w:rPr>
      <w:rFonts w:ascii="DejaVuSans" w:hAnsi="DejaVuSans" w:hint="default"/>
      <w:b w:val="0"/>
      <w:bCs w:val="0"/>
      <w:i w:val="0"/>
      <w:iCs w:val="0"/>
      <w:color w:val="000000"/>
      <w:sz w:val="22"/>
      <w:szCs w:val="22"/>
    </w:rPr>
  </w:style>
  <w:style w:type="character" w:styleId="HTMLCode">
    <w:name w:val="HTML Code"/>
    <w:basedOn w:val="DefaultParagraphFont"/>
    <w:uiPriority w:val="99"/>
    <w:semiHidden/>
    <w:unhideWhenUsed/>
    <w:rsid w:val="00887E3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7E3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12EDE"/>
    <w:rPr>
      <w:rFonts w:asciiTheme="majorHAnsi" w:eastAsiaTheme="majorEastAsia" w:hAnsiTheme="majorHAnsi" w:cstheme="majorBidi"/>
      <w:i/>
      <w:iCs/>
      <w:color w:val="2E74B5" w:themeColor="accent1" w:themeShade="B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5961">
      <w:bodyDiv w:val="1"/>
      <w:marLeft w:val="0"/>
      <w:marRight w:val="0"/>
      <w:marTop w:val="0"/>
      <w:marBottom w:val="0"/>
      <w:divBdr>
        <w:top w:val="none" w:sz="0" w:space="0" w:color="auto"/>
        <w:left w:val="none" w:sz="0" w:space="0" w:color="auto"/>
        <w:bottom w:val="none" w:sz="0" w:space="0" w:color="auto"/>
        <w:right w:val="none" w:sz="0" w:space="0" w:color="auto"/>
      </w:divBdr>
    </w:div>
    <w:div w:id="65688942">
      <w:bodyDiv w:val="1"/>
      <w:marLeft w:val="0"/>
      <w:marRight w:val="0"/>
      <w:marTop w:val="0"/>
      <w:marBottom w:val="0"/>
      <w:divBdr>
        <w:top w:val="none" w:sz="0" w:space="0" w:color="auto"/>
        <w:left w:val="none" w:sz="0" w:space="0" w:color="auto"/>
        <w:bottom w:val="none" w:sz="0" w:space="0" w:color="auto"/>
        <w:right w:val="none" w:sz="0" w:space="0" w:color="auto"/>
      </w:divBdr>
    </w:div>
    <w:div w:id="69039674">
      <w:bodyDiv w:val="1"/>
      <w:marLeft w:val="0"/>
      <w:marRight w:val="0"/>
      <w:marTop w:val="0"/>
      <w:marBottom w:val="0"/>
      <w:divBdr>
        <w:top w:val="none" w:sz="0" w:space="0" w:color="auto"/>
        <w:left w:val="none" w:sz="0" w:space="0" w:color="auto"/>
        <w:bottom w:val="none" w:sz="0" w:space="0" w:color="auto"/>
        <w:right w:val="none" w:sz="0" w:space="0" w:color="auto"/>
      </w:divBdr>
    </w:div>
    <w:div w:id="69667184">
      <w:bodyDiv w:val="1"/>
      <w:marLeft w:val="0"/>
      <w:marRight w:val="0"/>
      <w:marTop w:val="0"/>
      <w:marBottom w:val="0"/>
      <w:divBdr>
        <w:top w:val="none" w:sz="0" w:space="0" w:color="auto"/>
        <w:left w:val="none" w:sz="0" w:space="0" w:color="auto"/>
        <w:bottom w:val="none" w:sz="0" w:space="0" w:color="auto"/>
        <w:right w:val="none" w:sz="0" w:space="0" w:color="auto"/>
      </w:divBdr>
    </w:div>
    <w:div w:id="96147363">
      <w:bodyDiv w:val="1"/>
      <w:marLeft w:val="0"/>
      <w:marRight w:val="0"/>
      <w:marTop w:val="0"/>
      <w:marBottom w:val="0"/>
      <w:divBdr>
        <w:top w:val="none" w:sz="0" w:space="0" w:color="auto"/>
        <w:left w:val="none" w:sz="0" w:space="0" w:color="auto"/>
        <w:bottom w:val="none" w:sz="0" w:space="0" w:color="auto"/>
        <w:right w:val="none" w:sz="0" w:space="0" w:color="auto"/>
      </w:divBdr>
    </w:div>
    <w:div w:id="99616575">
      <w:bodyDiv w:val="1"/>
      <w:marLeft w:val="0"/>
      <w:marRight w:val="0"/>
      <w:marTop w:val="0"/>
      <w:marBottom w:val="0"/>
      <w:divBdr>
        <w:top w:val="none" w:sz="0" w:space="0" w:color="auto"/>
        <w:left w:val="none" w:sz="0" w:space="0" w:color="auto"/>
        <w:bottom w:val="none" w:sz="0" w:space="0" w:color="auto"/>
        <w:right w:val="none" w:sz="0" w:space="0" w:color="auto"/>
      </w:divBdr>
    </w:div>
    <w:div w:id="120005985">
      <w:bodyDiv w:val="1"/>
      <w:marLeft w:val="0"/>
      <w:marRight w:val="0"/>
      <w:marTop w:val="0"/>
      <w:marBottom w:val="0"/>
      <w:divBdr>
        <w:top w:val="none" w:sz="0" w:space="0" w:color="auto"/>
        <w:left w:val="none" w:sz="0" w:space="0" w:color="auto"/>
        <w:bottom w:val="none" w:sz="0" w:space="0" w:color="auto"/>
        <w:right w:val="none" w:sz="0" w:space="0" w:color="auto"/>
      </w:divBdr>
    </w:div>
    <w:div w:id="150607616">
      <w:bodyDiv w:val="1"/>
      <w:marLeft w:val="0"/>
      <w:marRight w:val="0"/>
      <w:marTop w:val="0"/>
      <w:marBottom w:val="0"/>
      <w:divBdr>
        <w:top w:val="none" w:sz="0" w:space="0" w:color="auto"/>
        <w:left w:val="none" w:sz="0" w:space="0" w:color="auto"/>
        <w:bottom w:val="none" w:sz="0" w:space="0" w:color="auto"/>
        <w:right w:val="none" w:sz="0" w:space="0" w:color="auto"/>
      </w:divBdr>
    </w:div>
    <w:div w:id="163976501">
      <w:bodyDiv w:val="1"/>
      <w:marLeft w:val="0"/>
      <w:marRight w:val="0"/>
      <w:marTop w:val="0"/>
      <w:marBottom w:val="0"/>
      <w:divBdr>
        <w:top w:val="none" w:sz="0" w:space="0" w:color="auto"/>
        <w:left w:val="none" w:sz="0" w:space="0" w:color="auto"/>
        <w:bottom w:val="none" w:sz="0" w:space="0" w:color="auto"/>
        <w:right w:val="none" w:sz="0" w:space="0" w:color="auto"/>
      </w:divBdr>
      <w:divsChild>
        <w:div w:id="2100983115">
          <w:marLeft w:val="0"/>
          <w:marRight w:val="0"/>
          <w:marTop w:val="0"/>
          <w:marBottom w:val="0"/>
          <w:divBdr>
            <w:top w:val="single" w:sz="6" w:space="6" w:color="D3D3D3"/>
            <w:left w:val="single" w:sz="6" w:space="12" w:color="D3D3D3"/>
            <w:bottom w:val="single" w:sz="6" w:space="6" w:color="D3D3D3"/>
            <w:right w:val="single" w:sz="6" w:space="0" w:color="D3D3D3"/>
          </w:divBdr>
          <w:divsChild>
            <w:div w:id="1106463222">
              <w:marLeft w:val="0"/>
              <w:marRight w:val="0"/>
              <w:marTop w:val="0"/>
              <w:marBottom w:val="0"/>
              <w:divBdr>
                <w:top w:val="none" w:sz="0" w:space="0" w:color="auto"/>
                <w:left w:val="none" w:sz="0" w:space="0" w:color="auto"/>
                <w:bottom w:val="none" w:sz="0" w:space="0" w:color="auto"/>
                <w:right w:val="none" w:sz="0" w:space="0" w:color="auto"/>
              </w:divBdr>
            </w:div>
          </w:divsChild>
        </w:div>
        <w:div w:id="1449542252">
          <w:marLeft w:val="0"/>
          <w:marRight w:val="0"/>
          <w:marTop w:val="0"/>
          <w:marBottom w:val="0"/>
          <w:divBdr>
            <w:top w:val="none" w:sz="0" w:space="0" w:color="auto"/>
            <w:left w:val="none" w:sz="0" w:space="0" w:color="auto"/>
            <w:bottom w:val="none" w:sz="0" w:space="0" w:color="auto"/>
            <w:right w:val="none" w:sz="0" w:space="0" w:color="auto"/>
          </w:divBdr>
        </w:div>
      </w:divsChild>
    </w:div>
    <w:div w:id="165828509">
      <w:bodyDiv w:val="1"/>
      <w:marLeft w:val="0"/>
      <w:marRight w:val="0"/>
      <w:marTop w:val="0"/>
      <w:marBottom w:val="0"/>
      <w:divBdr>
        <w:top w:val="none" w:sz="0" w:space="0" w:color="auto"/>
        <w:left w:val="none" w:sz="0" w:space="0" w:color="auto"/>
        <w:bottom w:val="none" w:sz="0" w:space="0" w:color="auto"/>
        <w:right w:val="none" w:sz="0" w:space="0" w:color="auto"/>
      </w:divBdr>
    </w:div>
    <w:div w:id="224488647">
      <w:bodyDiv w:val="1"/>
      <w:marLeft w:val="0"/>
      <w:marRight w:val="0"/>
      <w:marTop w:val="0"/>
      <w:marBottom w:val="0"/>
      <w:divBdr>
        <w:top w:val="none" w:sz="0" w:space="0" w:color="auto"/>
        <w:left w:val="none" w:sz="0" w:space="0" w:color="auto"/>
        <w:bottom w:val="none" w:sz="0" w:space="0" w:color="auto"/>
        <w:right w:val="none" w:sz="0" w:space="0" w:color="auto"/>
      </w:divBdr>
    </w:div>
    <w:div w:id="226304620">
      <w:bodyDiv w:val="1"/>
      <w:marLeft w:val="0"/>
      <w:marRight w:val="0"/>
      <w:marTop w:val="0"/>
      <w:marBottom w:val="0"/>
      <w:divBdr>
        <w:top w:val="none" w:sz="0" w:space="0" w:color="auto"/>
        <w:left w:val="none" w:sz="0" w:space="0" w:color="auto"/>
        <w:bottom w:val="none" w:sz="0" w:space="0" w:color="auto"/>
        <w:right w:val="none" w:sz="0" w:space="0" w:color="auto"/>
      </w:divBdr>
    </w:div>
    <w:div w:id="247348561">
      <w:bodyDiv w:val="1"/>
      <w:marLeft w:val="0"/>
      <w:marRight w:val="0"/>
      <w:marTop w:val="0"/>
      <w:marBottom w:val="0"/>
      <w:divBdr>
        <w:top w:val="none" w:sz="0" w:space="0" w:color="auto"/>
        <w:left w:val="none" w:sz="0" w:space="0" w:color="auto"/>
        <w:bottom w:val="none" w:sz="0" w:space="0" w:color="auto"/>
        <w:right w:val="none" w:sz="0" w:space="0" w:color="auto"/>
      </w:divBdr>
    </w:div>
    <w:div w:id="251281723">
      <w:bodyDiv w:val="1"/>
      <w:marLeft w:val="0"/>
      <w:marRight w:val="0"/>
      <w:marTop w:val="0"/>
      <w:marBottom w:val="0"/>
      <w:divBdr>
        <w:top w:val="none" w:sz="0" w:space="0" w:color="auto"/>
        <w:left w:val="none" w:sz="0" w:space="0" w:color="auto"/>
        <w:bottom w:val="none" w:sz="0" w:space="0" w:color="auto"/>
        <w:right w:val="none" w:sz="0" w:space="0" w:color="auto"/>
      </w:divBdr>
    </w:div>
    <w:div w:id="251358047">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sChild>
        <w:div w:id="476606078">
          <w:marLeft w:val="0"/>
          <w:marRight w:val="0"/>
          <w:marTop w:val="0"/>
          <w:marBottom w:val="0"/>
          <w:divBdr>
            <w:top w:val="single" w:sz="6" w:space="6" w:color="D3D3D3"/>
            <w:left w:val="single" w:sz="6" w:space="12" w:color="D3D3D3"/>
            <w:bottom w:val="single" w:sz="6" w:space="6" w:color="D3D3D3"/>
            <w:right w:val="single" w:sz="6" w:space="0" w:color="D3D3D3"/>
          </w:divBdr>
        </w:div>
        <w:div w:id="310718921">
          <w:marLeft w:val="0"/>
          <w:marRight w:val="0"/>
          <w:marTop w:val="0"/>
          <w:marBottom w:val="0"/>
          <w:divBdr>
            <w:top w:val="single" w:sz="6" w:space="6" w:color="D3D3D3"/>
            <w:left w:val="single" w:sz="6" w:space="12" w:color="D3D3D3"/>
            <w:bottom w:val="single" w:sz="6" w:space="6" w:color="D3D3D3"/>
            <w:right w:val="single" w:sz="6" w:space="0" w:color="D3D3D3"/>
          </w:divBdr>
        </w:div>
        <w:div w:id="1902056974">
          <w:marLeft w:val="0"/>
          <w:marRight w:val="0"/>
          <w:marTop w:val="0"/>
          <w:marBottom w:val="0"/>
          <w:divBdr>
            <w:top w:val="single" w:sz="6" w:space="6" w:color="D3D3D3"/>
            <w:left w:val="single" w:sz="6" w:space="12" w:color="D3D3D3"/>
            <w:bottom w:val="single" w:sz="6" w:space="6" w:color="D3D3D3"/>
            <w:right w:val="single" w:sz="6" w:space="0" w:color="D3D3D3"/>
          </w:divBdr>
        </w:div>
        <w:div w:id="667289791">
          <w:marLeft w:val="0"/>
          <w:marRight w:val="0"/>
          <w:marTop w:val="0"/>
          <w:marBottom w:val="0"/>
          <w:divBdr>
            <w:top w:val="single" w:sz="6" w:space="6" w:color="D3D3D3"/>
            <w:left w:val="single" w:sz="6" w:space="12" w:color="D3D3D3"/>
            <w:bottom w:val="single" w:sz="6" w:space="6" w:color="D3D3D3"/>
            <w:right w:val="single" w:sz="6" w:space="0" w:color="D3D3D3"/>
          </w:divBdr>
        </w:div>
        <w:div w:id="355233840">
          <w:marLeft w:val="0"/>
          <w:marRight w:val="0"/>
          <w:marTop w:val="0"/>
          <w:marBottom w:val="0"/>
          <w:divBdr>
            <w:top w:val="single" w:sz="6" w:space="6" w:color="D3D3D3"/>
            <w:left w:val="single" w:sz="6" w:space="12" w:color="D3D3D3"/>
            <w:bottom w:val="single" w:sz="6" w:space="6" w:color="D3D3D3"/>
            <w:right w:val="single" w:sz="6" w:space="0" w:color="D3D3D3"/>
          </w:divBdr>
        </w:div>
        <w:div w:id="311953626">
          <w:marLeft w:val="0"/>
          <w:marRight w:val="0"/>
          <w:marTop w:val="0"/>
          <w:marBottom w:val="0"/>
          <w:divBdr>
            <w:top w:val="single" w:sz="6" w:space="6" w:color="D3D3D3"/>
            <w:left w:val="single" w:sz="6" w:space="12" w:color="D3D3D3"/>
            <w:bottom w:val="single" w:sz="6" w:space="6" w:color="D3D3D3"/>
            <w:right w:val="single" w:sz="6" w:space="0" w:color="D3D3D3"/>
          </w:divBdr>
        </w:div>
        <w:div w:id="1724793120">
          <w:marLeft w:val="0"/>
          <w:marRight w:val="0"/>
          <w:marTop w:val="0"/>
          <w:marBottom w:val="0"/>
          <w:divBdr>
            <w:top w:val="none" w:sz="0" w:space="0" w:color="auto"/>
            <w:left w:val="none" w:sz="0" w:space="0" w:color="auto"/>
            <w:bottom w:val="none" w:sz="0" w:space="0" w:color="auto"/>
            <w:right w:val="none" w:sz="0" w:space="0" w:color="auto"/>
          </w:divBdr>
          <w:divsChild>
            <w:div w:id="205488726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10785508">
          <w:marLeft w:val="0"/>
          <w:marRight w:val="0"/>
          <w:marTop w:val="0"/>
          <w:marBottom w:val="0"/>
          <w:divBdr>
            <w:top w:val="none" w:sz="0" w:space="0" w:color="auto"/>
            <w:left w:val="none" w:sz="0" w:space="0" w:color="auto"/>
            <w:bottom w:val="none" w:sz="0" w:space="0" w:color="auto"/>
            <w:right w:val="none" w:sz="0" w:space="0" w:color="auto"/>
          </w:divBdr>
        </w:div>
        <w:div w:id="1118257173">
          <w:marLeft w:val="0"/>
          <w:marRight w:val="0"/>
          <w:marTop w:val="0"/>
          <w:marBottom w:val="0"/>
          <w:divBdr>
            <w:top w:val="none" w:sz="0" w:space="0" w:color="auto"/>
            <w:left w:val="none" w:sz="0" w:space="0" w:color="auto"/>
            <w:bottom w:val="none" w:sz="0" w:space="0" w:color="auto"/>
            <w:right w:val="none" w:sz="0" w:space="0" w:color="auto"/>
          </w:divBdr>
          <w:divsChild>
            <w:div w:id="256209269">
              <w:marLeft w:val="0"/>
              <w:marRight w:val="0"/>
              <w:marTop w:val="0"/>
              <w:marBottom w:val="0"/>
              <w:divBdr>
                <w:top w:val="single" w:sz="6" w:space="6" w:color="D3D3D3"/>
                <w:left w:val="single" w:sz="6" w:space="12" w:color="D3D3D3"/>
                <w:bottom w:val="single" w:sz="6" w:space="6" w:color="D3D3D3"/>
                <w:right w:val="single" w:sz="6" w:space="0" w:color="D3D3D3"/>
              </w:divBdr>
            </w:div>
            <w:div w:id="1195190524">
              <w:marLeft w:val="0"/>
              <w:marRight w:val="0"/>
              <w:marTop w:val="0"/>
              <w:marBottom w:val="0"/>
              <w:divBdr>
                <w:top w:val="single" w:sz="6" w:space="6" w:color="D3D3D3"/>
                <w:left w:val="single" w:sz="6" w:space="12" w:color="D3D3D3"/>
                <w:bottom w:val="single" w:sz="6" w:space="6" w:color="D3D3D3"/>
                <w:right w:val="single" w:sz="6" w:space="0" w:color="D3D3D3"/>
              </w:divBdr>
            </w:div>
            <w:div w:id="1773209562">
              <w:marLeft w:val="0"/>
              <w:marRight w:val="0"/>
              <w:marTop w:val="0"/>
              <w:marBottom w:val="0"/>
              <w:divBdr>
                <w:top w:val="single" w:sz="6" w:space="6" w:color="D3D3D3"/>
                <w:left w:val="single" w:sz="6" w:space="12" w:color="D3D3D3"/>
                <w:bottom w:val="single" w:sz="6" w:space="6" w:color="D3D3D3"/>
                <w:right w:val="single" w:sz="6" w:space="0" w:color="D3D3D3"/>
              </w:divBdr>
            </w:div>
            <w:div w:id="994793969">
              <w:marLeft w:val="0"/>
              <w:marRight w:val="0"/>
              <w:marTop w:val="0"/>
              <w:marBottom w:val="0"/>
              <w:divBdr>
                <w:top w:val="single" w:sz="6" w:space="6" w:color="D3D3D3"/>
                <w:left w:val="single" w:sz="6" w:space="12" w:color="D3D3D3"/>
                <w:bottom w:val="single" w:sz="6" w:space="6" w:color="D3D3D3"/>
                <w:right w:val="single" w:sz="6" w:space="0" w:color="D3D3D3"/>
              </w:divBdr>
            </w:div>
            <w:div w:id="46478311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291712793">
      <w:bodyDiv w:val="1"/>
      <w:marLeft w:val="0"/>
      <w:marRight w:val="0"/>
      <w:marTop w:val="0"/>
      <w:marBottom w:val="0"/>
      <w:divBdr>
        <w:top w:val="none" w:sz="0" w:space="0" w:color="auto"/>
        <w:left w:val="none" w:sz="0" w:space="0" w:color="auto"/>
        <w:bottom w:val="none" w:sz="0" w:space="0" w:color="auto"/>
        <w:right w:val="none" w:sz="0" w:space="0" w:color="auto"/>
      </w:divBdr>
    </w:div>
    <w:div w:id="293144887">
      <w:bodyDiv w:val="1"/>
      <w:marLeft w:val="0"/>
      <w:marRight w:val="0"/>
      <w:marTop w:val="0"/>
      <w:marBottom w:val="0"/>
      <w:divBdr>
        <w:top w:val="none" w:sz="0" w:space="0" w:color="auto"/>
        <w:left w:val="none" w:sz="0" w:space="0" w:color="auto"/>
        <w:bottom w:val="none" w:sz="0" w:space="0" w:color="auto"/>
        <w:right w:val="none" w:sz="0" w:space="0" w:color="auto"/>
      </w:divBdr>
    </w:div>
    <w:div w:id="293292954">
      <w:bodyDiv w:val="1"/>
      <w:marLeft w:val="0"/>
      <w:marRight w:val="0"/>
      <w:marTop w:val="0"/>
      <w:marBottom w:val="0"/>
      <w:divBdr>
        <w:top w:val="none" w:sz="0" w:space="0" w:color="auto"/>
        <w:left w:val="none" w:sz="0" w:space="0" w:color="auto"/>
        <w:bottom w:val="none" w:sz="0" w:space="0" w:color="auto"/>
        <w:right w:val="none" w:sz="0" w:space="0" w:color="auto"/>
      </w:divBdr>
    </w:div>
    <w:div w:id="334773767">
      <w:bodyDiv w:val="1"/>
      <w:marLeft w:val="0"/>
      <w:marRight w:val="0"/>
      <w:marTop w:val="0"/>
      <w:marBottom w:val="0"/>
      <w:divBdr>
        <w:top w:val="none" w:sz="0" w:space="0" w:color="auto"/>
        <w:left w:val="none" w:sz="0" w:space="0" w:color="auto"/>
        <w:bottom w:val="none" w:sz="0" w:space="0" w:color="auto"/>
        <w:right w:val="none" w:sz="0" w:space="0" w:color="auto"/>
      </w:divBdr>
    </w:div>
    <w:div w:id="371006133">
      <w:bodyDiv w:val="1"/>
      <w:marLeft w:val="0"/>
      <w:marRight w:val="0"/>
      <w:marTop w:val="0"/>
      <w:marBottom w:val="0"/>
      <w:divBdr>
        <w:top w:val="none" w:sz="0" w:space="0" w:color="auto"/>
        <w:left w:val="none" w:sz="0" w:space="0" w:color="auto"/>
        <w:bottom w:val="none" w:sz="0" w:space="0" w:color="auto"/>
        <w:right w:val="none" w:sz="0" w:space="0" w:color="auto"/>
      </w:divBdr>
    </w:div>
    <w:div w:id="403382069">
      <w:bodyDiv w:val="1"/>
      <w:marLeft w:val="0"/>
      <w:marRight w:val="0"/>
      <w:marTop w:val="0"/>
      <w:marBottom w:val="0"/>
      <w:divBdr>
        <w:top w:val="none" w:sz="0" w:space="0" w:color="auto"/>
        <w:left w:val="none" w:sz="0" w:space="0" w:color="auto"/>
        <w:bottom w:val="none" w:sz="0" w:space="0" w:color="auto"/>
        <w:right w:val="none" w:sz="0" w:space="0" w:color="auto"/>
      </w:divBdr>
    </w:div>
    <w:div w:id="427967442">
      <w:bodyDiv w:val="1"/>
      <w:marLeft w:val="0"/>
      <w:marRight w:val="0"/>
      <w:marTop w:val="0"/>
      <w:marBottom w:val="0"/>
      <w:divBdr>
        <w:top w:val="none" w:sz="0" w:space="0" w:color="auto"/>
        <w:left w:val="none" w:sz="0" w:space="0" w:color="auto"/>
        <w:bottom w:val="none" w:sz="0" w:space="0" w:color="auto"/>
        <w:right w:val="none" w:sz="0" w:space="0" w:color="auto"/>
      </w:divBdr>
    </w:div>
    <w:div w:id="456025392">
      <w:bodyDiv w:val="1"/>
      <w:marLeft w:val="0"/>
      <w:marRight w:val="0"/>
      <w:marTop w:val="0"/>
      <w:marBottom w:val="0"/>
      <w:divBdr>
        <w:top w:val="none" w:sz="0" w:space="0" w:color="auto"/>
        <w:left w:val="none" w:sz="0" w:space="0" w:color="auto"/>
        <w:bottom w:val="none" w:sz="0" w:space="0" w:color="auto"/>
        <w:right w:val="none" w:sz="0" w:space="0" w:color="auto"/>
      </w:divBdr>
    </w:div>
    <w:div w:id="460850590">
      <w:bodyDiv w:val="1"/>
      <w:marLeft w:val="0"/>
      <w:marRight w:val="0"/>
      <w:marTop w:val="0"/>
      <w:marBottom w:val="0"/>
      <w:divBdr>
        <w:top w:val="none" w:sz="0" w:space="0" w:color="auto"/>
        <w:left w:val="none" w:sz="0" w:space="0" w:color="auto"/>
        <w:bottom w:val="none" w:sz="0" w:space="0" w:color="auto"/>
        <w:right w:val="none" w:sz="0" w:space="0" w:color="auto"/>
      </w:divBdr>
    </w:div>
    <w:div w:id="471991819">
      <w:bodyDiv w:val="1"/>
      <w:marLeft w:val="0"/>
      <w:marRight w:val="0"/>
      <w:marTop w:val="0"/>
      <w:marBottom w:val="0"/>
      <w:divBdr>
        <w:top w:val="none" w:sz="0" w:space="0" w:color="auto"/>
        <w:left w:val="none" w:sz="0" w:space="0" w:color="auto"/>
        <w:bottom w:val="none" w:sz="0" w:space="0" w:color="auto"/>
        <w:right w:val="none" w:sz="0" w:space="0" w:color="auto"/>
      </w:divBdr>
    </w:div>
    <w:div w:id="491875993">
      <w:bodyDiv w:val="1"/>
      <w:marLeft w:val="0"/>
      <w:marRight w:val="0"/>
      <w:marTop w:val="0"/>
      <w:marBottom w:val="0"/>
      <w:divBdr>
        <w:top w:val="none" w:sz="0" w:space="0" w:color="auto"/>
        <w:left w:val="none" w:sz="0" w:space="0" w:color="auto"/>
        <w:bottom w:val="none" w:sz="0" w:space="0" w:color="auto"/>
        <w:right w:val="none" w:sz="0" w:space="0" w:color="auto"/>
      </w:divBdr>
    </w:div>
    <w:div w:id="499932877">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39126425">
      <w:bodyDiv w:val="1"/>
      <w:marLeft w:val="0"/>
      <w:marRight w:val="0"/>
      <w:marTop w:val="0"/>
      <w:marBottom w:val="0"/>
      <w:divBdr>
        <w:top w:val="none" w:sz="0" w:space="0" w:color="auto"/>
        <w:left w:val="none" w:sz="0" w:space="0" w:color="auto"/>
        <w:bottom w:val="none" w:sz="0" w:space="0" w:color="auto"/>
        <w:right w:val="none" w:sz="0" w:space="0" w:color="auto"/>
      </w:divBdr>
    </w:div>
    <w:div w:id="603005046">
      <w:bodyDiv w:val="1"/>
      <w:marLeft w:val="0"/>
      <w:marRight w:val="0"/>
      <w:marTop w:val="0"/>
      <w:marBottom w:val="0"/>
      <w:divBdr>
        <w:top w:val="none" w:sz="0" w:space="0" w:color="auto"/>
        <w:left w:val="none" w:sz="0" w:space="0" w:color="auto"/>
        <w:bottom w:val="none" w:sz="0" w:space="0" w:color="auto"/>
        <w:right w:val="none" w:sz="0" w:space="0" w:color="auto"/>
      </w:divBdr>
    </w:div>
    <w:div w:id="607280618">
      <w:bodyDiv w:val="1"/>
      <w:marLeft w:val="0"/>
      <w:marRight w:val="0"/>
      <w:marTop w:val="0"/>
      <w:marBottom w:val="0"/>
      <w:divBdr>
        <w:top w:val="none" w:sz="0" w:space="0" w:color="auto"/>
        <w:left w:val="none" w:sz="0" w:space="0" w:color="auto"/>
        <w:bottom w:val="none" w:sz="0" w:space="0" w:color="auto"/>
        <w:right w:val="none" w:sz="0" w:space="0" w:color="auto"/>
      </w:divBdr>
    </w:div>
    <w:div w:id="616568857">
      <w:bodyDiv w:val="1"/>
      <w:marLeft w:val="0"/>
      <w:marRight w:val="0"/>
      <w:marTop w:val="0"/>
      <w:marBottom w:val="0"/>
      <w:divBdr>
        <w:top w:val="none" w:sz="0" w:space="0" w:color="auto"/>
        <w:left w:val="none" w:sz="0" w:space="0" w:color="auto"/>
        <w:bottom w:val="none" w:sz="0" w:space="0" w:color="auto"/>
        <w:right w:val="none" w:sz="0" w:space="0" w:color="auto"/>
      </w:divBdr>
    </w:div>
    <w:div w:id="618799729">
      <w:bodyDiv w:val="1"/>
      <w:marLeft w:val="0"/>
      <w:marRight w:val="0"/>
      <w:marTop w:val="0"/>
      <w:marBottom w:val="0"/>
      <w:divBdr>
        <w:top w:val="none" w:sz="0" w:space="0" w:color="auto"/>
        <w:left w:val="none" w:sz="0" w:space="0" w:color="auto"/>
        <w:bottom w:val="none" w:sz="0" w:space="0" w:color="auto"/>
        <w:right w:val="none" w:sz="0" w:space="0" w:color="auto"/>
      </w:divBdr>
    </w:div>
    <w:div w:id="624383787">
      <w:bodyDiv w:val="1"/>
      <w:marLeft w:val="0"/>
      <w:marRight w:val="0"/>
      <w:marTop w:val="0"/>
      <w:marBottom w:val="0"/>
      <w:divBdr>
        <w:top w:val="none" w:sz="0" w:space="0" w:color="auto"/>
        <w:left w:val="none" w:sz="0" w:space="0" w:color="auto"/>
        <w:bottom w:val="none" w:sz="0" w:space="0" w:color="auto"/>
        <w:right w:val="none" w:sz="0" w:space="0" w:color="auto"/>
      </w:divBdr>
    </w:div>
    <w:div w:id="627274283">
      <w:bodyDiv w:val="1"/>
      <w:marLeft w:val="0"/>
      <w:marRight w:val="0"/>
      <w:marTop w:val="0"/>
      <w:marBottom w:val="0"/>
      <w:divBdr>
        <w:top w:val="none" w:sz="0" w:space="0" w:color="auto"/>
        <w:left w:val="none" w:sz="0" w:space="0" w:color="auto"/>
        <w:bottom w:val="none" w:sz="0" w:space="0" w:color="auto"/>
        <w:right w:val="none" w:sz="0" w:space="0" w:color="auto"/>
      </w:divBdr>
    </w:div>
    <w:div w:id="688217013">
      <w:bodyDiv w:val="1"/>
      <w:marLeft w:val="0"/>
      <w:marRight w:val="0"/>
      <w:marTop w:val="0"/>
      <w:marBottom w:val="0"/>
      <w:divBdr>
        <w:top w:val="none" w:sz="0" w:space="0" w:color="auto"/>
        <w:left w:val="none" w:sz="0" w:space="0" w:color="auto"/>
        <w:bottom w:val="none" w:sz="0" w:space="0" w:color="auto"/>
        <w:right w:val="none" w:sz="0" w:space="0" w:color="auto"/>
      </w:divBdr>
    </w:div>
    <w:div w:id="705369189">
      <w:bodyDiv w:val="1"/>
      <w:marLeft w:val="0"/>
      <w:marRight w:val="0"/>
      <w:marTop w:val="0"/>
      <w:marBottom w:val="0"/>
      <w:divBdr>
        <w:top w:val="none" w:sz="0" w:space="0" w:color="auto"/>
        <w:left w:val="none" w:sz="0" w:space="0" w:color="auto"/>
        <w:bottom w:val="none" w:sz="0" w:space="0" w:color="auto"/>
        <w:right w:val="none" w:sz="0" w:space="0" w:color="auto"/>
      </w:divBdr>
    </w:div>
    <w:div w:id="713312866">
      <w:bodyDiv w:val="1"/>
      <w:marLeft w:val="0"/>
      <w:marRight w:val="0"/>
      <w:marTop w:val="0"/>
      <w:marBottom w:val="0"/>
      <w:divBdr>
        <w:top w:val="none" w:sz="0" w:space="0" w:color="auto"/>
        <w:left w:val="none" w:sz="0" w:space="0" w:color="auto"/>
        <w:bottom w:val="none" w:sz="0" w:space="0" w:color="auto"/>
        <w:right w:val="none" w:sz="0" w:space="0" w:color="auto"/>
      </w:divBdr>
    </w:div>
    <w:div w:id="754860706">
      <w:bodyDiv w:val="1"/>
      <w:marLeft w:val="0"/>
      <w:marRight w:val="0"/>
      <w:marTop w:val="0"/>
      <w:marBottom w:val="0"/>
      <w:divBdr>
        <w:top w:val="none" w:sz="0" w:space="0" w:color="auto"/>
        <w:left w:val="none" w:sz="0" w:space="0" w:color="auto"/>
        <w:bottom w:val="none" w:sz="0" w:space="0" w:color="auto"/>
        <w:right w:val="none" w:sz="0" w:space="0" w:color="auto"/>
      </w:divBdr>
    </w:div>
    <w:div w:id="760642184">
      <w:bodyDiv w:val="1"/>
      <w:marLeft w:val="0"/>
      <w:marRight w:val="0"/>
      <w:marTop w:val="0"/>
      <w:marBottom w:val="0"/>
      <w:divBdr>
        <w:top w:val="none" w:sz="0" w:space="0" w:color="auto"/>
        <w:left w:val="none" w:sz="0" w:space="0" w:color="auto"/>
        <w:bottom w:val="none" w:sz="0" w:space="0" w:color="auto"/>
        <w:right w:val="none" w:sz="0" w:space="0" w:color="auto"/>
      </w:divBdr>
    </w:div>
    <w:div w:id="805121196">
      <w:bodyDiv w:val="1"/>
      <w:marLeft w:val="0"/>
      <w:marRight w:val="0"/>
      <w:marTop w:val="0"/>
      <w:marBottom w:val="0"/>
      <w:divBdr>
        <w:top w:val="none" w:sz="0" w:space="0" w:color="auto"/>
        <w:left w:val="none" w:sz="0" w:space="0" w:color="auto"/>
        <w:bottom w:val="none" w:sz="0" w:space="0" w:color="auto"/>
        <w:right w:val="none" w:sz="0" w:space="0" w:color="auto"/>
      </w:divBdr>
    </w:div>
    <w:div w:id="812259960">
      <w:bodyDiv w:val="1"/>
      <w:marLeft w:val="0"/>
      <w:marRight w:val="0"/>
      <w:marTop w:val="0"/>
      <w:marBottom w:val="0"/>
      <w:divBdr>
        <w:top w:val="none" w:sz="0" w:space="0" w:color="auto"/>
        <w:left w:val="none" w:sz="0" w:space="0" w:color="auto"/>
        <w:bottom w:val="none" w:sz="0" w:space="0" w:color="auto"/>
        <w:right w:val="none" w:sz="0" w:space="0" w:color="auto"/>
      </w:divBdr>
    </w:div>
    <w:div w:id="836844866">
      <w:bodyDiv w:val="1"/>
      <w:marLeft w:val="0"/>
      <w:marRight w:val="0"/>
      <w:marTop w:val="0"/>
      <w:marBottom w:val="0"/>
      <w:divBdr>
        <w:top w:val="none" w:sz="0" w:space="0" w:color="auto"/>
        <w:left w:val="none" w:sz="0" w:space="0" w:color="auto"/>
        <w:bottom w:val="none" w:sz="0" w:space="0" w:color="auto"/>
        <w:right w:val="none" w:sz="0" w:space="0" w:color="auto"/>
      </w:divBdr>
    </w:div>
    <w:div w:id="859858317">
      <w:bodyDiv w:val="1"/>
      <w:marLeft w:val="0"/>
      <w:marRight w:val="0"/>
      <w:marTop w:val="0"/>
      <w:marBottom w:val="0"/>
      <w:divBdr>
        <w:top w:val="none" w:sz="0" w:space="0" w:color="auto"/>
        <w:left w:val="none" w:sz="0" w:space="0" w:color="auto"/>
        <w:bottom w:val="none" w:sz="0" w:space="0" w:color="auto"/>
        <w:right w:val="none" w:sz="0" w:space="0" w:color="auto"/>
      </w:divBdr>
    </w:div>
    <w:div w:id="900558731">
      <w:bodyDiv w:val="1"/>
      <w:marLeft w:val="0"/>
      <w:marRight w:val="0"/>
      <w:marTop w:val="0"/>
      <w:marBottom w:val="0"/>
      <w:divBdr>
        <w:top w:val="none" w:sz="0" w:space="0" w:color="auto"/>
        <w:left w:val="none" w:sz="0" w:space="0" w:color="auto"/>
        <w:bottom w:val="none" w:sz="0" w:space="0" w:color="auto"/>
        <w:right w:val="none" w:sz="0" w:space="0" w:color="auto"/>
      </w:divBdr>
    </w:div>
    <w:div w:id="909462236">
      <w:bodyDiv w:val="1"/>
      <w:marLeft w:val="0"/>
      <w:marRight w:val="0"/>
      <w:marTop w:val="0"/>
      <w:marBottom w:val="0"/>
      <w:divBdr>
        <w:top w:val="none" w:sz="0" w:space="0" w:color="auto"/>
        <w:left w:val="none" w:sz="0" w:space="0" w:color="auto"/>
        <w:bottom w:val="none" w:sz="0" w:space="0" w:color="auto"/>
        <w:right w:val="none" w:sz="0" w:space="0" w:color="auto"/>
      </w:divBdr>
    </w:div>
    <w:div w:id="948780540">
      <w:bodyDiv w:val="1"/>
      <w:marLeft w:val="0"/>
      <w:marRight w:val="0"/>
      <w:marTop w:val="0"/>
      <w:marBottom w:val="0"/>
      <w:divBdr>
        <w:top w:val="none" w:sz="0" w:space="0" w:color="auto"/>
        <w:left w:val="none" w:sz="0" w:space="0" w:color="auto"/>
        <w:bottom w:val="none" w:sz="0" w:space="0" w:color="auto"/>
        <w:right w:val="none" w:sz="0" w:space="0" w:color="auto"/>
      </w:divBdr>
    </w:div>
    <w:div w:id="999969324">
      <w:bodyDiv w:val="1"/>
      <w:marLeft w:val="0"/>
      <w:marRight w:val="0"/>
      <w:marTop w:val="0"/>
      <w:marBottom w:val="0"/>
      <w:divBdr>
        <w:top w:val="none" w:sz="0" w:space="0" w:color="auto"/>
        <w:left w:val="none" w:sz="0" w:space="0" w:color="auto"/>
        <w:bottom w:val="none" w:sz="0" w:space="0" w:color="auto"/>
        <w:right w:val="none" w:sz="0" w:space="0" w:color="auto"/>
      </w:divBdr>
      <w:divsChild>
        <w:div w:id="731270237">
          <w:marLeft w:val="0"/>
          <w:marRight w:val="0"/>
          <w:marTop w:val="0"/>
          <w:marBottom w:val="0"/>
          <w:divBdr>
            <w:top w:val="none" w:sz="0" w:space="0" w:color="auto"/>
            <w:left w:val="none" w:sz="0" w:space="0" w:color="auto"/>
            <w:bottom w:val="none" w:sz="0" w:space="0" w:color="auto"/>
            <w:right w:val="none" w:sz="0" w:space="0" w:color="auto"/>
          </w:divBdr>
        </w:div>
        <w:div w:id="204127999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040133803">
      <w:bodyDiv w:val="1"/>
      <w:marLeft w:val="0"/>
      <w:marRight w:val="0"/>
      <w:marTop w:val="0"/>
      <w:marBottom w:val="0"/>
      <w:divBdr>
        <w:top w:val="none" w:sz="0" w:space="0" w:color="auto"/>
        <w:left w:val="none" w:sz="0" w:space="0" w:color="auto"/>
        <w:bottom w:val="none" w:sz="0" w:space="0" w:color="auto"/>
        <w:right w:val="none" w:sz="0" w:space="0" w:color="auto"/>
      </w:divBdr>
    </w:div>
    <w:div w:id="1058819938">
      <w:bodyDiv w:val="1"/>
      <w:marLeft w:val="0"/>
      <w:marRight w:val="0"/>
      <w:marTop w:val="0"/>
      <w:marBottom w:val="0"/>
      <w:divBdr>
        <w:top w:val="none" w:sz="0" w:space="0" w:color="auto"/>
        <w:left w:val="none" w:sz="0" w:space="0" w:color="auto"/>
        <w:bottom w:val="none" w:sz="0" w:space="0" w:color="auto"/>
        <w:right w:val="none" w:sz="0" w:space="0" w:color="auto"/>
      </w:divBdr>
    </w:div>
    <w:div w:id="1066689239">
      <w:bodyDiv w:val="1"/>
      <w:marLeft w:val="0"/>
      <w:marRight w:val="0"/>
      <w:marTop w:val="0"/>
      <w:marBottom w:val="0"/>
      <w:divBdr>
        <w:top w:val="none" w:sz="0" w:space="0" w:color="auto"/>
        <w:left w:val="none" w:sz="0" w:space="0" w:color="auto"/>
        <w:bottom w:val="none" w:sz="0" w:space="0" w:color="auto"/>
        <w:right w:val="none" w:sz="0" w:space="0" w:color="auto"/>
      </w:divBdr>
    </w:div>
    <w:div w:id="1198588111">
      <w:bodyDiv w:val="1"/>
      <w:marLeft w:val="0"/>
      <w:marRight w:val="0"/>
      <w:marTop w:val="0"/>
      <w:marBottom w:val="0"/>
      <w:divBdr>
        <w:top w:val="none" w:sz="0" w:space="0" w:color="auto"/>
        <w:left w:val="none" w:sz="0" w:space="0" w:color="auto"/>
        <w:bottom w:val="none" w:sz="0" w:space="0" w:color="auto"/>
        <w:right w:val="none" w:sz="0" w:space="0" w:color="auto"/>
      </w:divBdr>
    </w:div>
    <w:div w:id="1222710571">
      <w:bodyDiv w:val="1"/>
      <w:marLeft w:val="0"/>
      <w:marRight w:val="0"/>
      <w:marTop w:val="0"/>
      <w:marBottom w:val="0"/>
      <w:divBdr>
        <w:top w:val="none" w:sz="0" w:space="0" w:color="auto"/>
        <w:left w:val="none" w:sz="0" w:space="0" w:color="auto"/>
        <w:bottom w:val="none" w:sz="0" w:space="0" w:color="auto"/>
        <w:right w:val="none" w:sz="0" w:space="0" w:color="auto"/>
      </w:divBdr>
    </w:div>
    <w:div w:id="1256130144">
      <w:bodyDiv w:val="1"/>
      <w:marLeft w:val="0"/>
      <w:marRight w:val="0"/>
      <w:marTop w:val="0"/>
      <w:marBottom w:val="0"/>
      <w:divBdr>
        <w:top w:val="none" w:sz="0" w:space="0" w:color="auto"/>
        <w:left w:val="none" w:sz="0" w:space="0" w:color="auto"/>
        <w:bottom w:val="none" w:sz="0" w:space="0" w:color="auto"/>
        <w:right w:val="none" w:sz="0" w:space="0" w:color="auto"/>
      </w:divBdr>
    </w:div>
    <w:div w:id="1323046090">
      <w:bodyDiv w:val="1"/>
      <w:marLeft w:val="0"/>
      <w:marRight w:val="0"/>
      <w:marTop w:val="0"/>
      <w:marBottom w:val="0"/>
      <w:divBdr>
        <w:top w:val="none" w:sz="0" w:space="0" w:color="auto"/>
        <w:left w:val="none" w:sz="0" w:space="0" w:color="auto"/>
        <w:bottom w:val="none" w:sz="0" w:space="0" w:color="auto"/>
        <w:right w:val="none" w:sz="0" w:space="0" w:color="auto"/>
      </w:divBdr>
    </w:div>
    <w:div w:id="1336767014">
      <w:bodyDiv w:val="1"/>
      <w:marLeft w:val="0"/>
      <w:marRight w:val="0"/>
      <w:marTop w:val="0"/>
      <w:marBottom w:val="0"/>
      <w:divBdr>
        <w:top w:val="none" w:sz="0" w:space="0" w:color="auto"/>
        <w:left w:val="none" w:sz="0" w:space="0" w:color="auto"/>
        <w:bottom w:val="none" w:sz="0" w:space="0" w:color="auto"/>
        <w:right w:val="none" w:sz="0" w:space="0" w:color="auto"/>
      </w:divBdr>
    </w:div>
    <w:div w:id="1345203730">
      <w:bodyDiv w:val="1"/>
      <w:marLeft w:val="0"/>
      <w:marRight w:val="0"/>
      <w:marTop w:val="0"/>
      <w:marBottom w:val="0"/>
      <w:divBdr>
        <w:top w:val="none" w:sz="0" w:space="0" w:color="auto"/>
        <w:left w:val="none" w:sz="0" w:space="0" w:color="auto"/>
        <w:bottom w:val="none" w:sz="0" w:space="0" w:color="auto"/>
        <w:right w:val="none" w:sz="0" w:space="0" w:color="auto"/>
      </w:divBdr>
    </w:div>
    <w:div w:id="1357736132">
      <w:bodyDiv w:val="1"/>
      <w:marLeft w:val="0"/>
      <w:marRight w:val="0"/>
      <w:marTop w:val="0"/>
      <w:marBottom w:val="0"/>
      <w:divBdr>
        <w:top w:val="none" w:sz="0" w:space="0" w:color="auto"/>
        <w:left w:val="none" w:sz="0" w:space="0" w:color="auto"/>
        <w:bottom w:val="none" w:sz="0" w:space="0" w:color="auto"/>
        <w:right w:val="none" w:sz="0" w:space="0" w:color="auto"/>
      </w:divBdr>
    </w:div>
    <w:div w:id="1365328489">
      <w:bodyDiv w:val="1"/>
      <w:marLeft w:val="0"/>
      <w:marRight w:val="0"/>
      <w:marTop w:val="0"/>
      <w:marBottom w:val="0"/>
      <w:divBdr>
        <w:top w:val="none" w:sz="0" w:space="0" w:color="auto"/>
        <w:left w:val="none" w:sz="0" w:space="0" w:color="auto"/>
        <w:bottom w:val="none" w:sz="0" w:space="0" w:color="auto"/>
        <w:right w:val="none" w:sz="0" w:space="0" w:color="auto"/>
      </w:divBdr>
    </w:div>
    <w:div w:id="1372268057">
      <w:bodyDiv w:val="1"/>
      <w:marLeft w:val="0"/>
      <w:marRight w:val="0"/>
      <w:marTop w:val="0"/>
      <w:marBottom w:val="0"/>
      <w:divBdr>
        <w:top w:val="none" w:sz="0" w:space="0" w:color="auto"/>
        <w:left w:val="none" w:sz="0" w:space="0" w:color="auto"/>
        <w:bottom w:val="none" w:sz="0" w:space="0" w:color="auto"/>
        <w:right w:val="none" w:sz="0" w:space="0" w:color="auto"/>
      </w:divBdr>
    </w:div>
    <w:div w:id="1382707925">
      <w:bodyDiv w:val="1"/>
      <w:marLeft w:val="0"/>
      <w:marRight w:val="0"/>
      <w:marTop w:val="0"/>
      <w:marBottom w:val="0"/>
      <w:divBdr>
        <w:top w:val="none" w:sz="0" w:space="0" w:color="auto"/>
        <w:left w:val="none" w:sz="0" w:space="0" w:color="auto"/>
        <w:bottom w:val="none" w:sz="0" w:space="0" w:color="auto"/>
        <w:right w:val="none" w:sz="0" w:space="0" w:color="auto"/>
      </w:divBdr>
    </w:div>
    <w:div w:id="1393624688">
      <w:bodyDiv w:val="1"/>
      <w:marLeft w:val="0"/>
      <w:marRight w:val="0"/>
      <w:marTop w:val="0"/>
      <w:marBottom w:val="0"/>
      <w:divBdr>
        <w:top w:val="none" w:sz="0" w:space="0" w:color="auto"/>
        <w:left w:val="none" w:sz="0" w:space="0" w:color="auto"/>
        <w:bottom w:val="none" w:sz="0" w:space="0" w:color="auto"/>
        <w:right w:val="none" w:sz="0" w:space="0" w:color="auto"/>
      </w:divBdr>
    </w:div>
    <w:div w:id="1429236692">
      <w:bodyDiv w:val="1"/>
      <w:marLeft w:val="0"/>
      <w:marRight w:val="0"/>
      <w:marTop w:val="0"/>
      <w:marBottom w:val="0"/>
      <w:divBdr>
        <w:top w:val="none" w:sz="0" w:space="0" w:color="auto"/>
        <w:left w:val="none" w:sz="0" w:space="0" w:color="auto"/>
        <w:bottom w:val="none" w:sz="0" w:space="0" w:color="auto"/>
        <w:right w:val="none" w:sz="0" w:space="0" w:color="auto"/>
      </w:divBdr>
    </w:div>
    <w:div w:id="1502742453">
      <w:bodyDiv w:val="1"/>
      <w:marLeft w:val="0"/>
      <w:marRight w:val="0"/>
      <w:marTop w:val="0"/>
      <w:marBottom w:val="0"/>
      <w:divBdr>
        <w:top w:val="none" w:sz="0" w:space="0" w:color="auto"/>
        <w:left w:val="none" w:sz="0" w:space="0" w:color="auto"/>
        <w:bottom w:val="none" w:sz="0" w:space="0" w:color="auto"/>
        <w:right w:val="none" w:sz="0" w:space="0" w:color="auto"/>
      </w:divBdr>
    </w:div>
    <w:div w:id="1511791867">
      <w:bodyDiv w:val="1"/>
      <w:marLeft w:val="0"/>
      <w:marRight w:val="0"/>
      <w:marTop w:val="0"/>
      <w:marBottom w:val="0"/>
      <w:divBdr>
        <w:top w:val="none" w:sz="0" w:space="0" w:color="auto"/>
        <w:left w:val="none" w:sz="0" w:space="0" w:color="auto"/>
        <w:bottom w:val="none" w:sz="0" w:space="0" w:color="auto"/>
        <w:right w:val="none" w:sz="0" w:space="0" w:color="auto"/>
      </w:divBdr>
    </w:div>
    <w:div w:id="1584487056">
      <w:bodyDiv w:val="1"/>
      <w:marLeft w:val="0"/>
      <w:marRight w:val="0"/>
      <w:marTop w:val="0"/>
      <w:marBottom w:val="0"/>
      <w:divBdr>
        <w:top w:val="none" w:sz="0" w:space="0" w:color="auto"/>
        <w:left w:val="none" w:sz="0" w:space="0" w:color="auto"/>
        <w:bottom w:val="none" w:sz="0" w:space="0" w:color="auto"/>
        <w:right w:val="none" w:sz="0" w:space="0" w:color="auto"/>
      </w:divBdr>
    </w:div>
    <w:div w:id="1602642320">
      <w:bodyDiv w:val="1"/>
      <w:marLeft w:val="0"/>
      <w:marRight w:val="0"/>
      <w:marTop w:val="0"/>
      <w:marBottom w:val="0"/>
      <w:divBdr>
        <w:top w:val="none" w:sz="0" w:space="0" w:color="auto"/>
        <w:left w:val="none" w:sz="0" w:space="0" w:color="auto"/>
        <w:bottom w:val="none" w:sz="0" w:space="0" w:color="auto"/>
        <w:right w:val="none" w:sz="0" w:space="0" w:color="auto"/>
      </w:divBdr>
    </w:div>
    <w:div w:id="1624921585">
      <w:bodyDiv w:val="1"/>
      <w:marLeft w:val="0"/>
      <w:marRight w:val="0"/>
      <w:marTop w:val="0"/>
      <w:marBottom w:val="0"/>
      <w:divBdr>
        <w:top w:val="none" w:sz="0" w:space="0" w:color="auto"/>
        <w:left w:val="none" w:sz="0" w:space="0" w:color="auto"/>
        <w:bottom w:val="none" w:sz="0" w:space="0" w:color="auto"/>
        <w:right w:val="none" w:sz="0" w:space="0" w:color="auto"/>
      </w:divBdr>
    </w:div>
    <w:div w:id="1625188418">
      <w:bodyDiv w:val="1"/>
      <w:marLeft w:val="0"/>
      <w:marRight w:val="0"/>
      <w:marTop w:val="0"/>
      <w:marBottom w:val="0"/>
      <w:divBdr>
        <w:top w:val="none" w:sz="0" w:space="0" w:color="auto"/>
        <w:left w:val="none" w:sz="0" w:space="0" w:color="auto"/>
        <w:bottom w:val="none" w:sz="0" w:space="0" w:color="auto"/>
        <w:right w:val="none" w:sz="0" w:space="0" w:color="auto"/>
      </w:divBdr>
    </w:div>
    <w:div w:id="1634866884">
      <w:bodyDiv w:val="1"/>
      <w:marLeft w:val="0"/>
      <w:marRight w:val="0"/>
      <w:marTop w:val="0"/>
      <w:marBottom w:val="0"/>
      <w:divBdr>
        <w:top w:val="none" w:sz="0" w:space="0" w:color="auto"/>
        <w:left w:val="none" w:sz="0" w:space="0" w:color="auto"/>
        <w:bottom w:val="none" w:sz="0" w:space="0" w:color="auto"/>
        <w:right w:val="none" w:sz="0" w:space="0" w:color="auto"/>
      </w:divBdr>
    </w:div>
    <w:div w:id="1660186359">
      <w:bodyDiv w:val="1"/>
      <w:marLeft w:val="0"/>
      <w:marRight w:val="0"/>
      <w:marTop w:val="0"/>
      <w:marBottom w:val="0"/>
      <w:divBdr>
        <w:top w:val="none" w:sz="0" w:space="0" w:color="auto"/>
        <w:left w:val="none" w:sz="0" w:space="0" w:color="auto"/>
        <w:bottom w:val="none" w:sz="0" w:space="0" w:color="auto"/>
        <w:right w:val="none" w:sz="0" w:space="0" w:color="auto"/>
      </w:divBdr>
    </w:div>
    <w:div w:id="1743140349">
      <w:bodyDiv w:val="1"/>
      <w:marLeft w:val="0"/>
      <w:marRight w:val="0"/>
      <w:marTop w:val="0"/>
      <w:marBottom w:val="0"/>
      <w:divBdr>
        <w:top w:val="none" w:sz="0" w:space="0" w:color="auto"/>
        <w:left w:val="none" w:sz="0" w:space="0" w:color="auto"/>
        <w:bottom w:val="none" w:sz="0" w:space="0" w:color="auto"/>
        <w:right w:val="none" w:sz="0" w:space="0" w:color="auto"/>
      </w:divBdr>
    </w:div>
    <w:div w:id="1766339674">
      <w:bodyDiv w:val="1"/>
      <w:marLeft w:val="0"/>
      <w:marRight w:val="0"/>
      <w:marTop w:val="0"/>
      <w:marBottom w:val="0"/>
      <w:divBdr>
        <w:top w:val="none" w:sz="0" w:space="0" w:color="auto"/>
        <w:left w:val="none" w:sz="0" w:space="0" w:color="auto"/>
        <w:bottom w:val="none" w:sz="0" w:space="0" w:color="auto"/>
        <w:right w:val="none" w:sz="0" w:space="0" w:color="auto"/>
      </w:divBdr>
    </w:div>
    <w:div w:id="1780561101">
      <w:bodyDiv w:val="1"/>
      <w:marLeft w:val="0"/>
      <w:marRight w:val="0"/>
      <w:marTop w:val="0"/>
      <w:marBottom w:val="0"/>
      <w:divBdr>
        <w:top w:val="none" w:sz="0" w:space="0" w:color="auto"/>
        <w:left w:val="none" w:sz="0" w:space="0" w:color="auto"/>
        <w:bottom w:val="none" w:sz="0" w:space="0" w:color="auto"/>
        <w:right w:val="none" w:sz="0" w:space="0" w:color="auto"/>
      </w:divBdr>
    </w:div>
    <w:div w:id="1782412809">
      <w:bodyDiv w:val="1"/>
      <w:marLeft w:val="0"/>
      <w:marRight w:val="0"/>
      <w:marTop w:val="0"/>
      <w:marBottom w:val="0"/>
      <w:divBdr>
        <w:top w:val="none" w:sz="0" w:space="0" w:color="auto"/>
        <w:left w:val="none" w:sz="0" w:space="0" w:color="auto"/>
        <w:bottom w:val="none" w:sz="0" w:space="0" w:color="auto"/>
        <w:right w:val="none" w:sz="0" w:space="0" w:color="auto"/>
      </w:divBdr>
    </w:div>
    <w:div w:id="1787580406">
      <w:bodyDiv w:val="1"/>
      <w:marLeft w:val="0"/>
      <w:marRight w:val="0"/>
      <w:marTop w:val="0"/>
      <w:marBottom w:val="0"/>
      <w:divBdr>
        <w:top w:val="none" w:sz="0" w:space="0" w:color="auto"/>
        <w:left w:val="none" w:sz="0" w:space="0" w:color="auto"/>
        <w:bottom w:val="none" w:sz="0" w:space="0" w:color="auto"/>
        <w:right w:val="none" w:sz="0" w:space="0" w:color="auto"/>
      </w:divBdr>
    </w:div>
    <w:div w:id="1790515489">
      <w:bodyDiv w:val="1"/>
      <w:marLeft w:val="0"/>
      <w:marRight w:val="0"/>
      <w:marTop w:val="0"/>
      <w:marBottom w:val="0"/>
      <w:divBdr>
        <w:top w:val="none" w:sz="0" w:space="0" w:color="auto"/>
        <w:left w:val="none" w:sz="0" w:space="0" w:color="auto"/>
        <w:bottom w:val="none" w:sz="0" w:space="0" w:color="auto"/>
        <w:right w:val="none" w:sz="0" w:space="0" w:color="auto"/>
      </w:divBdr>
    </w:div>
    <w:div w:id="1807039012">
      <w:bodyDiv w:val="1"/>
      <w:marLeft w:val="0"/>
      <w:marRight w:val="0"/>
      <w:marTop w:val="0"/>
      <w:marBottom w:val="0"/>
      <w:divBdr>
        <w:top w:val="none" w:sz="0" w:space="0" w:color="auto"/>
        <w:left w:val="none" w:sz="0" w:space="0" w:color="auto"/>
        <w:bottom w:val="none" w:sz="0" w:space="0" w:color="auto"/>
        <w:right w:val="none" w:sz="0" w:space="0" w:color="auto"/>
      </w:divBdr>
    </w:div>
    <w:div w:id="1861747271">
      <w:bodyDiv w:val="1"/>
      <w:marLeft w:val="0"/>
      <w:marRight w:val="0"/>
      <w:marTop w:val="0"/>
      <w:marBottom w:val="0"/>
      <w:divBdr>
        <w:top w:val="none" w:sz="0" w:space="0" w:color="auto"/>
        <w:left w:val="none" w:sz="0" w:space="0" w:color="auto"/>
        <w:bottom w:val="none" w:sz="0" w:space="0" w:color="auto"/>
        <w:right w:val="none" w:sz="0" w:space="0" w:color="auto"/>
      </w:divBdr>
    </w:div>
    <w:div w:id="1864897885">
      <w:bodyDiv w:val="1"/>
      <w:marLeft w:val="0"/>
      <w:marRight w:val="0"/>
      <w:marTop w:val="0"/>
      <w:marBottom w:val="0"/>
      <w:divBdr>
        <w:top w:val="none" w:sz="0" w:space="0" w:color="auto"/>
        <w:left w:val="none" w:sz="0" w:space="0" w:color="auto"/>
        <w:bottom w:val="none" w:sz="0" w:space="0" w:color="auto"/>
        <w:right w:val="none" w:sz="0" w:space="0" w:color="auto"/>
      </w:divBdr>
    </w:div>
    <w:div w:id="1947927765">
      <w:bodyDiv w:val="1"/>
      <w:marLeft w:val="0"/>
      <w:marRight w:val="0"/>
      <w:marTop w:val="0"/>
      <w:marBottom w:val="0"/>
      <w:divBdr>
        <w:top w:val="none" w:sz="0" w:space="0" w:color="auto"/>
        <w:left w:val="none" w:sz="0" w:space="0" w:color="auto"/>
        <w:bottom w:val="none" w:sz="0" w:space="0" w:color="auto"/>
        <w:right w:val="none" w:sz="0" w:space="0" w:color="auto"/>
      </w:divBdr>
    </w:div>
    <w:div w:id="1968395599">
      <w:bodyDiv w:val="1"/>
      <w:marLeft w:val="0"/>
      <w:marRight w:val="0"/>
      <w:marTop w:val="0"/>
      <w:marBottom w:val="0"/>
      <w:divBdr>
        <w:top w:val="none" w:sz="0" w:space="0" w:color="auto"/>
        <w:left w:val="none" w:sz="0" w:space="0" w:color="auto"/>
        <w:bottom w:val="none" w:sz="0" w:space="0" w:color="auto"/>
        <w:right w:val="none" w:sz="0" w:space="0" w:color="auto"/>
      </w:divBdr>
    </w:div>
    <w:div w:id="2006662258">
      <w:bodyDiv w:val="1"/>
      <w:marLeft w:val="0"/>
      <w:marRight w:val="0"/>
      <w:marTop w:val="0"/>
      <w:marBottom w:val="0"/>
      <w:divBdr>
        <w:top w:val="none" w:sz="0" w:space="0" w:color="auto"/>
        <w:left w:val="none" w:sz="0" w:space="0" w:color="auto"/>
        <w:bottom w:val="none" w:sz="0" w:space="0" w:color="auto"/>
        <w:right w:val="none" w:sz="0" w:space="0" w:color="auto"/>
      </w:divBdr>
    </w:div>
    <w:div w:id="2041737458">
      <w:bodyDiv w:val="1"/>
      <w:marLeft w:val="0"/>
      <w:marRight w:val="0"/>
      <w:marTop w:val="0"/>
      <w:marBottom w:val="0"/>
      <w:divBdr>
        <w:top w:val="none" w:sz="0" w:space="0" w:color="auto"/>
        <w:left w:val="none" w:sz="0" w:space="0" w:color="auto"/>
        <w:bottom w:val="none" w:sz="0" w:space="0" w:color="auto"/>
        <w:right w:val="none" w:sz="0" w:space="0" w:color="auto"/>
      </w:divBdr>
    </w:div>
    <w:div w:id="2045250201">
      <w:bodyDiv w:val="1"/>
      <w:marLeft w:val="0"/>
      <w:marRight w:val="0"/>
      <w:marTop w:val="0"/>
      <w:marBottom w:val="0"/>
      <w:divBdr>
        <w:top w:val="none" w:sz="0" w:space="0" w:color="auto"/>
        <w:left w:val="none" w:sz="0" w:space="0" w:color="auto"/>
        <w:bottom w:val="none" w:sz="0" w:space="0" w:color="auto"/>
        <w:right w:val="none" w:sz="0" w:space="0" w:color="auto"/>
      </w:divBdr>
    </w:div>
    <w:div w:id="2093162927">
      <w:bodyDiv w:val="1"/>
      <w:marLeft w:val="0"/>
      <w:marRight w:val="0"/>
      <w:marTop w:val="0"/>
      <w:marBottom w:val="0"/>
      <w:divBdr>
        <w:top w:val="none" w:sz="0" w:space="0" w:color="auto"/>
        <w:left w:val="none" w:sz="0" w:space="0" w:color="auto"/>
        <w:bottom w:val="none" w:sz="0" w:space="0" w:color="auto"/>
        <w:right w:val="none" w:sz="0" w:space="0" w:color="auto"/>
      </w:divBdr>
    </w:div>
    <w:div w:id="2106875928">
      <w:bodyDiv w:val="1"/>
      <w:marLeft w:val="0"/>
      <w:marRight w:val="0"/>
      <w:marTop w:val="0"/>
      <w:marBottom w:val="0"/>
      <w:divBdr>
        <w:top w:val="none" w:sz="0" w:space="0" w:color="auto"/>
        <w:left w:val="none" w:sz="0" w:space="0" w:color="auto"/>
        <w:bottom w:val="none" w:sz="0" w:space="0" w:color="auto"/>
        <w:right w:val="none" w:sz="0" w:space="0" w:color="auto"/>
      </w:divBdr>
    </w:div>
    <w:div w:id="2125032228">
      <w:bodyDiv w:val="1"/>
      <w:marLeft w:val="0"/>
      <w:marRight w:val="0"/>
      <w:marTop w:val="0"/>
      <w:marBottom w:val="0"/>
      <w:divBdr>
        <w:top w:val="none" w:sz="0" w:space="0" w:color="auto"/>
        <w:left w:val="none" w:sz="0" w:space="0" w:color="auto"/>
        <w:bottom w:val="none" w:sz="0" w:space="0" w:color="auto"/>
        <w:right w:val="none" w:sz="0" w:space="0" w:color="auto"/>
      </w:divBdr>
    </w:div>
    <w:div w:id="214075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ites.google.com/site/embedded247/ddcourse/usb-device-drivers-phan-1-usb-driver-tren-linux-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V\Documents\Custom%20Office%20Templates\TR&#431;&#7900;NG%20&#272;&#7840;I%20H&#7884;C%20B&#193;CH%20KHOA%20H&#192;%20N&#7896;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BDA8E-7CC1-4F5D-82F8-721BA2892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TRƯỜNG ĐẠI HỌC BÁCH KHOA HÀ NỘI.dotx</Template>
  <TotalTime>2499</TotalTime>
  <Pages>1</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HuyHV</dc:creator>
  <cp:keywords/>
  <dc:description/>
  <cp:lastModifiedBy>huy hoàng</cp:lastModifiedBy>
  <cp:revision>79</cp:revision>
  <dcterms:created xsi:type="dcterms:W3CDTF">2019-01-09T15:53:00Z</dcterms:created>
  <dcterms:modified xsi:type="dcterms:W3CDTF">2019-01-21T14:13:00Z</dcterms:modified>
</cp:coreProperties>
</file>